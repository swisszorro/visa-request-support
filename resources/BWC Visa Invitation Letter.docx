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736B88" w14:textId="5EE5D52B" w:rsidR="00193A1A" w:rsidRDefault="00C701D6" w:rsidP="00A87FD9">
      <w:pPr>
        <w:pStyle w:val="Heading1noNumber"/>
        <w:jc w:val="center"/>
        <w:rPr>
          <w:lang w:val="en-GB"/>
        </w:rPr>
      </w:pPr>
      <w:r w:rsidRPr="00F812EF">
        <w:rPr>
          <w:lang w:val="en-GB"/>
        </w:rPr>
        <w:t>Official Invitation Letter</w:t>
      </w:r>
      <w:r w:rsidR="00355F81">
        <w:rPr>
          <w:lang w:val="en-GB"/>
        </w:rPr>
        <w:br/>
      </w:r>
      <w:r w:rsidR="00615EF4">
        <w:rPr>
          <w:lang w:val="en-GB"/>
        </w:rPr>
        <w:t>62. Berne World Cup 12.–14.11.2026</w:t>
      </w:r>
    </w:p>
    <w:p w14:paraId="34C1151B" w14:textId="77777777" w:rsidR="00C82456" w:rsidRDefault="0041378B" w:rsidP="00C727C4">
      <w:pPr>
        <w:ind w:left="3261" w:hanging="3261"/>
        <w:rPr>
          <w:sz w:val="20"/>
          <w:szCs w:val="20"/>
          <w:lang w:val="en-GB"/>
        </w:rPr>
      </w:pPr>
      <w:r w:rsidRPr="00CB63A1">
        <w:rPr>
          <w:rFonts w:ascii="Avenir Heavy" w:hAnsi="Avenir Heavy"/>
          <w:b/>
          <w:bCs/>
          <w:sz w:val="20"/>
          <w:szCs w:val="20"/>
          <w:lang w:val="en-GB"/>
        </w:rPr>
        <w:t>Requesting National Federation</w:t>
      </w:r>
      <w:r w:rsidRPr="00CB63A1">
        <w:rPr>
          <w:sz w:val="20"/>
          <w:szCs w:val="20"/>
          <w:lang w:val="en-GB"/>
        </w:rPr>
        <w:t>:</w:t>
      </w:r>
      <w:r w:rsidRPr="00CB63A1">
        <w:rPr>
          <w:sz w:val="20"/>
          <w:szCs w:val="20"/>
          <w:lang w:val="en-GB"/>
        </w:rPr>
        <w:tab/>
      </w:r>
      <w:r w:rsidR="000C72B0" w:rsidRPr="00CB63A1">
        <w:rPr>
          <w:sz w:val="20"/>
          <w:szCs w:val="20"/>
          <w:lang w:val="en-GB"/>
        </w:rPr>
        <w:t>&lt;</w:t>
      </w:r>
      <w:r w:rsidR="00312AD3" w:rsidRPr="00CB63A1">
        <w:rPr>
          <w:sz w:val="20"/>
          <w:szCs w:val="20"/>
          <w:lang w:val="en-GB"/>
        </w:rPr>
        <w:t>National Federation&gt;</w:t>
      </w:r>
    </w:p>
    <w:p w14:paraId="6217DAA1" w14:textId="49449FD8" w:rsidR="00C82456" w:rsidRPr="00C727C4" w:rsidRDefault="000C72B0" w:rsidP="00C727C4">
      <w:pPr>
        <w:ind w:left="3261" w:hanging="3261"/>
        <w:rPr>
          <w:rFonts w:ascii="Avenir Heavy" w:hAnsi="Avenir Heavy"/>
          <w:b/>
          <w:bCs/>
          <w:sz w:val="20"/>
          <w:szCs w:val="20"/>
          <w:lang w:val="en-GB"/>
        </w:rPr>
      </w:pPr>
      <w:r w:rsidRPr="00CB63A1">
        <w:rPr>
          <w:rFonts w:ascii="Avenir Heavy" w:hAnsi="Avenir Heavy"/>
          <w:b/>
          <w:bCs/>
          <w:sz w:val="20"/>
          <w:szCs w:val="20"/>
          <w:lang w:val="en-GB"/>
        </w:rPr>
        <w:t>Address</w:t>
      </w:r>
      <w:r w:rsidRPr="00C727C4">
        <w:rPr>
          <w:rFonts w:ascii="Avenir Heavy" w:hAnsi="Avenir Heavy"/>
          <w:b/>
          <w:bCs/>
          <w:sz w:val="20"/>
          <w:szCs w:val="20"/>
          <w:lang w:val="en-GB"/>
        </w:rPr>
        <w:t>:</w:t>
      </w:r>
      <w:r w:rsidRPr="00C727C4">
        <w:rPr>
          <w:rFonts w:ascii="Avenir Heavy" w:hAnsi="Avenir Heavy"/>
          <w:b/>
          <w:bCs/>
          <w:sz w:val="20"/>
          <w:szCs w:val="20"/>
          <w:lang w:val="en-GB"/>
        </w:rPr>
        <w:tab/>
      </w:r>
      <w:r w:rsidR="00312AD3" w:rsidRPr="00C727C4">
        <w:rPr>
          <w:sz w:val="20"/>
          <w:szCs w:val="20"/>
          <w:lang w:val="en-GB"/>
        </w:rPr>
        <w:t>&lt;Address&gt;, &lt;Country&gt;</w:t>
      </w:r>
    </w:p>
    <w:p w14:paraId="63A4BEC1" w14:textId="03FCC1A6" w:rsidR="000C72B0" w:rsidRPr="00C727C4" w:rsidRDefault="000C72B0" w:rsidP="00C727C4">
      <w:pPr>
        <w:ind w:left="3261" w:hanging="3261"/>
        <w:rPr>
          <w:rFonts w:ascii="Avenir Heavy" w:hAnsi="Avenir Heavy"/>
          <w:b/>
          <w:bCs/>
          <w:sz w:val="20"/>
          <w:szCs w:val="20"/>
          <w:lang w:val="en-GB"/>
        </w:rPr>
      </w:pPr>
      <w:r w:rsidRPr="00CB63A1">
        <w:rPr>
          <w:rFonts w:ascii="Avenir Heavy" w:hAnsi="Avenir Heavy"/>
          <w:b/>
          <w:bCs/>
          <w:sz w:val="20"/>
          <w:szCs w:val="20"/>
          <w:lang w:val="en-GB"/>
        </w:rPr>
        <w:t>Contact Person</w:t>
      </w:r>
      <w:r w:rsidRPr="00C727C4">
        <w:rPr>
          <w:rFonts w:ascii="Avenir Heavy" w:hAnsi="Avenir Heavy"/>
          <w:b/>
          <w:bCs/>
          <w:sz w:val="20"/>
          <w:szCs w:val="20"/>
          <w:lang w:val="en-GB"/>
        </w:rPr>
        <w:t>:</w:t>
      </w:r>
      <w:r w:rsidRPr="00C727C4">
        <w:rPr>
          <w:rFonts w:ascii="Avenir Heavy" w:hAnsi="Avenir Heavy"/>
          <w:b/>
          <w:bCs/>
          <w:sz w:val="20"/>
          <w:szCs w:val="20"/>
          <w:lang w:val="en-GB"/>
        </w:rPr>
        <w:tab/>
      </w:r>
      <w:r w:rsidR="00312AD3" w:rsidRPr="00C727C4">
        <w:rPr>
          <w:sz w:val="20"/>
          <w:szCs w:val="20"/>
          <w:lang w:val="en-GB"/>
        </w:rPr>
        <w:t>&lt;Name&gt;, &lt;</w:t>
      </w:r>
      <w:proofErr w:type="spellStart"/>
      <w:r w:rsidR="00312AD3" w:rsidRPr="00C727C4">
        <w:rPr>
          <w:sz w:val="20"/>
          <w:szCs w:val="20"/>
          <w:lang w:val="en-GB"/>
        </w:rPr>
        <w:t>Firstname</w:t>
      </w:r>
      <w:proofErr w:type="spellEnd"/>
      <w:r w:rsidR="00312AD3" w:rsidRPr="00C727C4">
        <w:rPr>
          <w:sz w:val="20"/>
          <w:szCs w:val="20"/>
          <w:lang w:val="en-GB"/>
        </w:rPr>
        <w:t>&gt;, &lt;E-Mail&gt;</w:t>
      </w:r>
    </w:p>
    <w:p w14:paraId="7ED81E71" w14:textId="77777777" w:rsidR="002A3CBC" w:rsidRPr="00FB0815" w:rsidRDefault="002A3CBC" w:rsidP="00355F81">
      <w:pPr>
        <w:rPr>
          <w:rFonts w:ascii="Avenir Heavy" w:hAnsi="Avenir Heavy"/>
          <w:b/>
          <w:bCs/>
          <w:sz w:val="6"/>
          <w:szCs w:val="6"/>
          <w:lang w:val="en-GB"/>
        </w:rPr>
      </w:pPr>
    </w:p>
    <w:tbl>
      <w:tblPr>
        <w:tblStyle w:val="FencingEuro2024ohneRand"/>
        <w:tblW w:w="10632" w:type="dxa"/>
        <w:tblLook w:val="04A0" w:firstRow="1" w:lastRow="0" w:firstColumn="1" w:lastColumn="0" w:noHBand="0" w:noVBand="1"/>
      </w:tblPr>
      <w:tblGrid>
        <w:gridCol w:w="350"/>
        <w:gridCol w:w="1635"/>
        <w:gridCol w:w="850"/>
        <w:gridCol w:w="567"/>
        <w:gridCol w:w="1134"/>
        <w:gridCol w:w="1134"/>
        <w:gridCol w:w="1276"/>
        <w:gridCol w:w="1387"/>
        <w:gridCol w:w="938"/>
        <w:gridCol w:w="1361"/>
      </w:tblGrid>
      <w:tr w:rsidR="00053E93" w:rsidRPr="00F5338F" w14:paraId="663F108C" w14:textId="2AE4BB77" w:rsidTr="00AA23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" w:type="dxa"/>
            <w:tcBorders>
              <w:right w:val="single" w:sz="4" w:space="0" w:color="FFFFFF" w:themeColor="background1"/>
            </w:tcBorders>
            <w:noWrap/>
          </w:tcPr>
          <w:p w14:paraId="2AF0F109" w14:textId="33D45195" w:rsidR="00053E93" w:rsidRPr="00F5338F" w:rsidRDefault="00053E93" w:rsidP="00F40B79">
            <w:pPr>
              <w:rPr>
                <w:sz w:val="20"/>
                <w:szCs w:val="16"/>
              </w:rPr>
            </w:pPr>
            <w:r w:rsidRPr="00F5338F">
              <w:rPr>
                <w:sz w:val="20"/>
                <w:szCs w:val="16"/>
              </w:rPr>
              <w:t>N°</w:t>
            </w:r>
          </w:p>
        </w:tc>
        <w:tc>
          <w:tcPr>
            <w:tcW w:w="163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noWrap/>
          </w:tcPr>
          <w:p w14:paraId="785BBBAF" w14:textId="39404FFB" w:rsidR="00053E93" w:rsidRPr="00F5338F" w:rsidRDefault="00053E93" w:rsidP="00F40B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F5338F">
              <w:rPr>
                <w:sz w:val="20"/>
                <w:szCs w:val="16"/>
              </w:rPr>
              <w:t>Full name</w:t>
            </w:r>
          </w:p>
        </w:tc>
        <w:tc>
          <w:tcPr>
            <w:tcW w:w="85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noWrap/>
          </w:tcPr>
          <w:p w14:paraId="723C2B79" w14:textId="6B5200AB" w:rsidR="00053E93" w:rsidRPr="00F5338F" w:rsidRDefault="00053E93" w:rsidP="00F40B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F5338F">
              <w:rPr>
                <w:sz w:val="20"/>
                <w:szCs w:val="16"/>
              </w:rPr>
              <w:t>Gender</w:t>
            </w:r>
          </w:p>
        </w:tc>
        <w:tc>
          <w:tcPr>
            <w:tcW w:w="56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noWrap/>
          </w:tcPr>
          <w:p w14:paraId="095CA763" w14:textId="6A76E668" w:rsidR="00053E93" w:rsidRPr="00F5338F" w:rsidRDefault="00053E93" w:rsidP="00F40B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F5338F">
              <w:rPr>
                <w:sz w:val="20"/>
                <w:szCs w:val="16"/>
              </w:rPr>
              <w:t>Nat</w:t>
            </w:r>
            <w:r w:rsidR="00523ACD">
              <w:rPr>
                <w:sz w:val="20"/>
                <w:szCs w:val="16"/>
              </w:rPr>
              <w:t>.</w:t>
            </w:r>
            <w:r w:rsidRPr="00F5338F">
              <w:rPr>
                <w:sz w:val="20"/>
                <w:szCs w:val="16"/>
              </w:rPr>
              <w:t xml:space="preserve"> </w:t>
            </w:r>
          </w:p>
        </w:tc>
        <w:tc>
          <w:tcPr>
            <w:tcW w:w="113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28E4021" w14:textId="7CBB4397" w:rsidR="00053E93" w:rsidRPr="00F5338F" w:rsidRDefault="00053E93" w:rsidP="00F40B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F5338F">
              <w:rPr>
                <w:sz w:val="20"/>
                <w:szCs w:val="16"/>
              </w:rPr>
              <w:t xml:space="preserve">Date of </w:t>
            </w:r>
            <w:r w:rsidR="00FB0815">
              <w:rPr>
                <w:sz w:val="20"/>
                <w:szCs w:val="16"/>
              </w:rPr>
              <w:t>B</w:t>
            </w:r>
            <w:r w:rsidRPr="00F5338F">
              <w:rPr>
                <w:sz w:val="20"/>
                <w:szCs w:val="16"/>
              </w:rPr>
              <w:t>irth</w:t>
            </w:r>
          </w:p>
        </w:tc>
        <w:tc>
          <w:tcPr>
            <w:tcW w:w="113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280E4F2" w14:textId="5D234029" w:rsidR="00053E93" w:rsidRPr="00F5338F" w:rsidRDefault="00053E93" w:rsidP="00F40B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F5338F">
              <w:rPr>
                <w:sz w:val="20"/>
                <w:szCs w:val="16"/>
              </w:rPr>
              <w:t>Place of Birth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3F895FB" w14:textId="3AD793C0" w:rsidR="00053E93" w:rsidRPr="00F5338F" w:rsidRDefault="00053E93" w:rsidP="00F40B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F5338F">
              <w:rPr>
                <w:sz w:val="20"/>
                <w:szCs w:val="16"/>
              </w:rPr>
              <w:t>P</w:t>
            </w:r>
            <w:r w:rsidR="001E52A1" w:rsidRPr="00F5338F">
              <w:rPr>
                <w:sz w:val="20"/>
                <w:szCs w:val="16"/>
              </w:rPr>
              <w:t xml:space="preserve">P </w:t>
            </w:r>
            <w:r w:rsidRPr="00F5338F">
              <w:rPr>
                <w:sz w:val="20"/>
                <w:szCs w:val="16"/>
              </w:rPr>
              <w:t>No</w:t>
            </w:r>
          </w:p>
        </w:tc>
        <w:tc>
          <w:tcPr>
            <w:tcW w:w="138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FC9BDB3" w14:textId="5AF65524" w:rsidR="00053E93" w:rsidRPr="00F5338F" w:rsidRDefault="00053E93" w:rsidP="00F40B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F5338F">
              <w:rPr>
                <w:sz w:val="20"/>
                <w:szCs w:val="16"/>
              </w:rPr>
              <w:t>P</w:t>
            </w:r>
            <w:r w:rsidR="001E52A1" w:rsidRPr="00F5338F">
              <w:rPr>
                <w:sz w:val="20"/>
                <w:szCs w:val="16"/>
              </w:rPr>
              <w:t xml:space="preserve">P </w:t>
            </w:r>
            <w:r w:rsidRPr="00F5338F">
              <w:rPr>
                <w:sz w:val="20"/>
                <w:szCs w:val="16"/>
              </w:rPr>
              <w:t>iss</w:t>
            </w:r>
            <w:r w:rsidR="001E52A1" w:rsidRPr="00F5338F">
              <w:rPr>
                <w:sz w:val="20"/>
                <w:szCs w:val="16"/>
              </w:rPr>
              <w:t>.</w:t>
            </w:r>
            <w:r w:rsidRPr="00F5338F">
              <w:rPr>
                <w:sz w:val="20"/>
                <w:szCs w:val="16"/>
              </w:rPr>
              <w:t xml:space="preserve"> and exp</w:t>
            </w:r>
            <w:r w:rsidR="001E52A1" w:rsidRPr="00F5338F">
              <w:rPr>
                <w:sz w:val="20"/>
                <w:szCs w:val="16"/>
              </w:rPr>
              <w:t>.</w:t>
            </w:r>
            <w:r w:rsidRPr="00F5338F">
              <w:rPr>
                <w:sz w:val="20"/>
                <w:szCs w:val="16"/>
              </w:rPr>
              <w:t xml:space="preserve"> dates</w:t>
            </w:r>
          </w:p>
        </w:tc>
        <w:tc>
          <w:tcPr>
            <w:tcW w:w="93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47FD142" w14:textId="69E68AD9" w:rsidR="00053E93" w:rsidRPr="00F5338F" w:rsidRDefault="00053E93" w:rsidP="00F40B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F5338F">
              <w:rPr>
                <w:sz w:val="20"/>
                <w:szCs w:val="16"/>
              </w:rPr>
              <w:t>Position</w:t>
            </w:r>
          </w:p>
        </w:tc>
        <w:tc>
          <w:tcPr>
            <w:tcW w:w="1361" w:type="dxa"/>
            <w:tcBorders>
              <w:left w:val="single" w:sz="4" w:space="0" w:color="FFFFFF" w:themeColor="background1"/>
            </w:tcBorders>
          </w:tcPr>
          <w:p w14:paraId="1BCF8822" w14:textId="2FCAE0E0" w:rsidR="00053E93" w:rsidRPr="00F5338F" w:rsidRDefault="00053E93" w:rsidP="00F40B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F5338F">
              <w:rPr>
                <w:sz w:val="20"/>
                <w:szCs w:val="16"/>
              </w:rPr>
              <w:t>Arr</w:t>
            </w:r>
            <w:r w:rsidR="00F5338F">
              <w:rPr>
                <w:sz w:val="20"/>
                <w:szCs w:val="16"/>
              </w:rPr>
              <w:t>.</w:t>
            </w:r>
            <w:r w:rsidRPr="00F5338F">
              <w:rPr>
                <w:sz w:val="20"/>
                <w:szCs w:val="16"/>
              </w:rPr>
              <w:t xml:space="preserve"> + </w:t>
            </w:r>
            <w:r w:rsidR="001E52A1" w:rsidRPr="00F5338F">
              <w:rPr>
                <w:sz w:val="20"/>
                <w:szCs w:val="16"/>
              </w:rPr>
              <w:t>d</w:t>
            </w:r>
            <w:r w:rsidRPr="00F5338F">
              <w:rPr>
                <w:sz w:val="20"/>
                <w:szCs w:val="16"/>
              </w:rPr>
              <w:t>ep</w:t>
            </w:r>
            <w:r w:rsidR="00F5338F">
              <w:rPr>
                <w:sz w:val="20"/>
                <w:szCs w:val="16"/>
              </w:rPr>
              <w:t>.</w:t>
            </w:r>
            <w:r w:rsidRPr="00F5338F">
              <w:rPr>
                <w:sz w:val="20"/>
                <w:szCs w:val="16"/>
              </w:rPr>
              <w:t xml:space="preserve"> date</w:t>
            </w:r>
          </w:p>
        </w:tc>
      </w:tr>
      <w:tr w:rsidR="00053E93" w:rsidRPr="008E524D" w14:paraId="40D6B9AE" w14:textId="647546D0" w:rsidTr="00FB08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" w:type="dxa"/>
          </w:tcPr>
          <w:p w14:paraId="1C6AAD8B" w14:textId="77777777" w:rsidR="00053E93" w:rsidRPr="008E524D" w:rsidRDefault="00053E93" w:rsidP="001E52A1">
            <w:pPr>
              <w:pStyle w:val="BodyText"/>
              <w:rPr>
                <w:sz w:val="18"/>
                <w:szCs w:val="18"/>
              </w:rPr>
            </w:pPr>
            <w:r w:rsidRPr="008E524D">
              <w:rPr>
                <w:sz w:val="18"/>
                <w:szCs w:val="18"/>
              </w:rPr>
              <w:t>1</w:t>
            </w:r>
          </w:p>
        </w:tc>
        <w:tc>
          <w:tcPr>
            <w:tcW w:w="1635" w:type="dxa"/>
          </w:tcPr>
          <w:p w14:paraId="43906970" w14:textId="5BFC7147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1629D385" w14:textId="30202371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DA44305" w14:textId="2042721A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1AC0F61" w14:textId="6B89CB20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300A5F31" w14:textId="18B4CF84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022A8C0F" w14:textId="059AA4E6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87" w:type="dxa"/>
          </w:tcPr>
          <w:p w14:paraId="3104D537" w14:textId="14330D87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03DE1998" w14:textId="202ABE10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61" w:type="dxa"/>
          </w:tcPr>
          <w:p w14:paraId="086090F5" w14:textId="001E2980" w:rsidR="00355F81" w:rsidRPr="008E524D" w:rsidRDefault="00355F81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53E93" w:rsidRPr="008E524D" w14:paraId="05C8AAAF" w14:textId="77777777" w:rsidTr="00FB08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" w:type="dxa"/>
          </w:tcPr>
          <w:p w14:paraId="2C28369D" w14:textId="4A142887" w:rsidR="00053E93" w:rsidRPr="008E524D" w:rsidRDefault="00053E93" w:rsidP="001E52A1">
            <w:pPr>
              <w:pStyle w:val="BodyText"/>
              <w:rPr>
                <w:sz w:val="18"/>
                <w:szCs w:val="18"/>
              </w:rPr>
            </w:pPr>
            <w:r w:rsidRPr="008E524D">
              <w:rPr>
                <w:sz w:val="18"/>
                <w:szCs w:val="18"/>
              </w:rPr>
              <w:t>2</w:t>
            </w:r>
          </w:p>
        </w:tc>
        <w:tc>
          <w:tcPr>
            <w:tcW w:w="1635" w:type="dxa"/>
          </w:tcPr>
          <w:p w14:paraId="1DC3E21B" w14:textId="0B9BF22D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7EC5DAB4" w14:textId="25A37A6A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76434BD" w14:textId="483B4A70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A47E830" w14:textId="53DC5F27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F1AA93C" w14:textId="61B7664C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23A355C0" w14:textId="5740883D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87" w:type="dxa"/>
          </w:tcPr>
          <w:p w14:paraId="18B0EBB0" w14:textId="1A2D4F1B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7D6EBECB" w14:textId="12E966E3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61" w:type="dxa"/>
          </w:tcPr>
          <w:p w14:paraId="5E66EB06" w14:textId="7BD0C383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53E93" w:rsidRPr="008E524D" w14:paraId="77531764" w14:textId="77777777" w:rsidTr="00FB08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" w:type="dxa"/>
          </w:tcPr>
          <w:p w14:paraId="3EC540AE" w14:textId="444CE27B" w:rsidR="00053E93" w:rsidRPr="008E524D" w:rsidRDefault="00053E93" w:rsidP="001E52A1">
            <w:pPr>
              <w:pStyle w:val="BodyText"/>
              <w:rPr>
                <w:sz w:val="18"/>
                <w:szCs w:val="18"/>
              </w:rPr>
            </w:pPr>
            <w:r w:rsidRPr="008E524D">
              <w:rPr>
                <w:sz w:val="18"/>
                <w:szCs w:val="18"/>
              </w:rPr>
              <w:t>3</w:t>
            </w:r>
          </w:p>
        </w:tc>
        <w:tc>
          <w:tcPr>
            <w:tcW w:w="1635" w:type="dxa"/>
          </w:tcPr>
          <w:p w14:paraId="304F264F" w14:textId="6267B10B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677D6908" w14:textId="797D991C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1334AEC" w14:textId="6C6BAA9F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37CE129B" w14:textId="23617253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460A219F" w14:textId="06F5EBBD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77AC9A19" w14:textId="19770B37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87" w:type="dxa"/>
          </w:tcPr>
          <w:p w14:paraId="4AA6F365" w14:textId="2B488DDC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7CCA6B08" w14:textId="77E8617C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61" w:type="dxa"/>
          </w:tcPr>
          <w:p w14:paraId="4FA9337E" w14:textId="22B43F2D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53E93" w:rsidRPr="008E524D" w14:paraId="724EDBCF" w14:textId="35B349C7" w:rsidTr="00FB08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" w:type="dxa"/>
          </w:tcPr>
          <w:p w14:paraId="089E1FF5" w14:textId="14271EB6" w:rsidR="00053E93" w:rsidRPr="008E524D" w:rsidRDefault="00053E93" w:rsidP="001E52A1">
            <w:pPr>
              <w:pStyle w:val="BodyText"/>
              <w:rPr>
                <w:sz w:val="18"/>
                <w:szCs w:val="18"/>
              </w:rPr>
            </w:pPr>
            <w:r w:rsidRPr="008E524D">
              <w:rPr>
                <w:sz w:val="18"/>
                <w:szCs w:val="18"/>
              </w:rPr>
              <w:t>4</w:t>
            </w:r>
          </w:p>
        </w:tc>
        <w:tc>
          <w:tcPr>
            <w:tcW w:w="1635" w:type="dxa"/>
          </w:tcPr>
          <w:p w14:paraId="353CB905" w14:textId="420E5F65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7592C570" w14:textId="7F8F932F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AAD449D" w14:textId="28E8A1B0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42DF64F" w14:textId="399F2203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7477D05" w14:textId="7532D194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3A221E53" w14:textId="47752C57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87" w:type="dxa"/>
          </w:tcPr>
          <w:p w14:paraId="008ED0CC" w14:textId="211BED8E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5003E221" w14:textId="20575064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61" w:type="dxa"/>
          </w:tcPr>
          <w:p w14:paraId="4A60BB31" w14:textId="41882DF1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53E93" w:rsidRPr="008E524D" w14:paraId="77147F6A" w14:textId="77777777" w:rsidTr="00FB08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" w:type="dxa"/>
          </w:tcPr>
          <w:p w14:paraId="247DD297" w14:textId="761BDC59" w:rsidR="00053E93" w:rsidRPr="008E524D" w:rsidRDefault="00053E93" w:rsidP="001E52A1">
            <w:pPr>
              <w:pStyle w:val="BodyText"/>
              <w:rPr>
                <w:sz w:val="18"/>
                <w:szCs w:val="18"/>
              </w:rPr>
            </w:pPr>
            <w:r w:rsidRPr="008E524D">
              <w:rPr>
                <w:sz w:val="18"/>
                <w:szCs w:val="18"/>
              </w:rPr>
              <w:t>5</w:t>
            </w:r>
          </w:p>
        </w:tc>
        <w:tc>
          <w:tcPr>
            <w:tcW w:w="1635" w:type="dxa"/>
          </w:tcPr>
          <w:p w14:paraId="0A04BF9A" w14:textId="2BEFE391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73373B21" w14:textId="62CB4A57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8E44611" w14:textId="7E6E2696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860D55D" w14:textId="4E967E0A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5E62CCD" w14:textId="04B92A40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3A516A0C" w14:textId="5379DA51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87" w:type="dxa"/>
          </w:tcPr>
          <w:p w14:paraId="605E2354" w14:textId="57D64DF7" w:rsidR="00355F81" w:rsidRPr="008E524D" w:rsidRDefault="00355F81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167E269C" w14:textId="6F727AF3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61" w:type="dxa"/>
          </w:tcPr>
          <w:p w14:paraId="009BE107" w14:textId="1D6965C8" w:rsidR="00053E93" w:rsidRPr="008E524D" w:rsidRDefault="00053E93" w:rsidP="001E52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53E93" w:rsidRPr="008E524D" w14:paraId="04F23CB0" w14:textId="77777777" w:rsidTr="00FB08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" w:type="dxa"/>
          </w:tcPr>
          <w:p w14:paraId="1E52BDD8" w14:textId="736F7A18" w:rsidR="00053E93" w:rsidRPr="008E524D" w:rsidRDefault="00053E93" w:rsidP="001E52A1">
            <w:pPr>
              <w:pStyle w:val="BodyText"/>
              <w:rPr>
                <w:sz w:val="18"/>
                <w:szCs w:val="18"/>
              </w:rPr>
            </w:pPr>
            <w:r w:rsidRPr="008E524D">
              <w:rPr>
                <w:sz w:val="18"/>
                <w:szCs w:val="18"/>
              </w:rPr>
              <w:t>6</w:t>
            </w:r>
          </w:p>
        </w:tc>
        <w:tc>
          <w:tcPr>
            <w:tcW w:w="1635" w:type="dxa"/>
          </w:tcPr>
          <w:p w14:paraId="6749BEB0" w14:textId="0C95B4CC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1325611F" w14:textId="6CE0F14B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C0BAD6B" w14:textId="3B920BF1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7089C78" w14:textId="344AFB28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0675CB7" w14:textId="3043CE38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485CD05E" w14:textId="12F3DBCC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87" w:type="dxa"/>
          </w:tcPr>
          <w:p w14:paraId="2BB2719A" w14:textId="4C2718EB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77BCF769" w14:textId="7757911A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61" w:type="dxa"/>
          </w:tcPr>
          <w:p w14:paraId="276C6883" w14:textId="46E91857" w:rsidR="00053E93" w:rsidRPr="008E524D" w:rsidRDefault="00053E93" w:rsidP="001E52A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1E455371" w14:textId="77777777" w:rsidR="002E7B41" w:rsidRPr="00B019C2" w:rsidRDefault="002E7B41" w:rsidP="00193A1A">
      <w:pPr>
        <w:rPr>
          <w:rFonts w:ascii="Avenir" w:hAnsi="Avenir"/>
          <w:b/>
          <w:bCs/>
          <w:color w:val="005093"/>
          <w:kern w:val="0"/>
          <w:sz w:val="6"/>
          <w:szCs w:val="6"/>
          <w:lang w:val="fr-CH"/>
          <w14:ligatures w14:val="none"/>
        </w:rPr>
      </w:pPr>
    </w:p>
    <w:p w14:paraId="649EC7BA" w14:textId="3AFEFA1A" w:rsidR="002E7B41" w:rsidRPr="00CB63A1" w:rsidRDefault="00355F81" w:rsidP="00355F81">
      <w:pPr>
        <w:rPr>
          <w:sz w:val="20"/>
          <w:szCs w:val="20"/>
        </w:rPr>
      </w:pPr>
      <w:r w:rsidRPr="00CB63A1">
        <w:rPr>
          <w:sz w:val="20"/>
          <w:szCs w:val="20"/>
          <w:lang w:val="en-GB"/>
        </w:rPr>
        <w:t xml:space="preserve">Ittigen, </w:t>
      </w:r>
      <w:r w:rsidRPr="00CB63A1">
        <w:rPr>
          <w:sz w:val="20"/>
          <w:szCs w:val="20"/>
        </w:rPr>
        <w:fldChar w:fldCharType="begin"/>
      </w:r>
      <w:r w:rsidRPr="00CB63A1">
        <w:rPr>
          <w:sz w:val="20"/>
          <w:szCs w:val="20"/>
        </w:rPr>
        <w:instrText xml:space="preserve"> DATE  \@"dd.MM.yyyy"MERGEFORMAT </w:instrText>
      </w:r>
      <w:r w:rsidRPr="00CB63A1">
        <w:rPr>
          <w:sz w:val="20"/>
          <w:szCs w:val="20"/>
        </w:rPr>
        <w:fldChar w:fldCharType="separate"/>
      </w:r>
      <w:r w:rsidR="007E4186">
        <w:rPr>
          <w:noProof/>
          <w:sz w:val="20"/>
          <w:szCs w:val="20"/>
        </w:rPr>
        <w:t>15.10.2026</w:t>
      </w:r>
      <w:r w:rsidRPr="00CB63A1">
        <w:rPr>
          <w:sz w:val="20"/>
          <w:szCs w:val="20"/>
        </w:rPr>
        <w:fldChar w:fldCharType="end"/>
      </w:r>
      <w:r w:rsidRPr="00CB63A1">
        <w:rPr>
          <w:sz w:val="20"/>
          <w:szCs w:val="20"/>
        </w:rPr>
        <w:t xml:space="preserve">, </w:t>
      </w:r>
      <w:r w:rsidR="00F40B79" w:rsidRPr="00CB63A1">
        <w:rPr>
          <w:rFonts w:ascii="Avenir Heavy" w:hAnsi="Avenir Heavy"/>
          <w:b/>
          <w:bCs/>
          <w:sz w:val="20"/>
          <w:szCs w:val="20"/>
        </w:rPr>
        <w:t>Berne World Cup</w:t>
      </w:r>
      <w:r w:rsidR="001E37AD">
        <w:rPr>
          <w:rFonts w:ascii="Avenir Heavy" w:hAnsi="Avenir Heavy"/>
          <w:b/>
          <w:bCs/>
          <w:sz w:val="20"/>
          <w:szCs w:val="20"/>
        </w:rPr>
        <w:t xml:space="preserve"> Organizing Committee</w:t>
      </w:r>
    </w:p>
    <w:p w14:paraId="3A6114D2" w14:textId="1F96912B" w:rsidR="00193A1A" w:rsidRPr="00CB63A1" w:rsidRDefault="001E52A1" w:rsidP="00A87FD9">
      <w:pPr>
        <w:spacing w:before="0" w:after="0"/>
        <w:rPr>
          <w:sz w:val="20"/>
          <w:szCs w:val="20"/>
          <w:lang w:val="fr-CH"/>
        </w:rPr>
      </w:pPr>
      <w:r w:rsidRPr="00CB63A1">
        <w:rPr>
          <w:sz w:val="20"/>
          <w:szCs w:val="20"/>
        </w:rPr>
        <w:t xml:space="preserve">Contact: </w:t>
      </w:r>
      <w:hyperlink r:id="rId12" w:history="1">
        <w:r w:rsidRPr="00CB63A1">
          <w:rPr>
            <w:rStyle w:val="Hyperlink"/>
            <w:sz w:val="20"/>
            <w:szCs w:val="20"/>
          </w:rPr>
          <w:t>info@berneworldcup.ch</w:t>
        </w:r>
      </w:hyperlink>
    </w:p>
    <w:sectPr w:rsidR="00193A1A" w:rsidRPr="00CB63A1" w:rsidSect="001E52A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624" w:bottom="1440" w:left="851" w:header="454" w:footer="51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00E338" w14:textId="77777777" w:rsidR="00836262" w:rsidRDefault="00836262" w:rsidP="007E596C">
      <w:r>
        <w:separator/>
      </w:r>
    </w:p>
  </w:endnote>
  <w:endnote w:type="continuationSeparator" w:id="0">
    <w:p w14:paraId="3A15629B" w14:textId="77777777" w:rsidR="00836262" w:rsidRDefault="00836262" w:rsidP="007E596C">
      <w:r>
        <w:continuationSeparator/>
      </w:r>
    </w:p>
  </w:endnote>
  <w:endnote w:type="continuationNotice" w:id="1">
    <w:p w14:paraId="520233BB" w14:textId="77777777" w:rsidR="00836262" w:rsidRDefault="0083626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FrutigerNextLT">
    <w:panose1 w:val="00000000000000000000"/>
    <w:charset w:val="4D"/>
    <w:family w:val="auto"/>
    <w:notTrueType/>
    <w:pitch w:val="variable"/>
    <w:sig w:usb0="800000AF" w:usb1="40002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">
    <w:panose1 w:val="02000503020000020003"/>
    <w:charset w:val="4D"/>
    <w:family w:val="swiss"/>
    <w:pitch w:val="variable"/>
    <w:sig w:usb0="800000AF" w:usb1="5000204A" w:usb2="00000000" w:usb3="00000000" w:csb0="0000009B" w:csb1="00000000"/>
  </w:font>
  <w:font w:name="Avenir Light">
    <w:panose1 w:val="020B040202020302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71586B" w14:textId="77777777" w:rsidR="007E4186" w:rsidRDefault="007E41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4CF6D2" w14:textId="7BF91556" w:rsidR="00B818CA" w:rsidRPr="008E524D" w:rsidRDefault="00355F81" w:rsidP="00355F81">
    <w:pPr>
      <w:pStyle w:val="Footer"/>
      <w:jc w:val="center"/>
      <w:rPr>
        <w:sz w:val="20"/>
        <w:szCs w:val="21"/>
        <w:lang w:val="de-CH"/>
      </w:rPr>
    </w:pPr>
    <w:r w:rsidRPr="008E524D">
      <w:rPr>
        <w:rFonts w:ascii="Avenir Black" w:hAnsi="Avenir Black"/>
        <w:b/>
        <w:bCs/>
        <w:sz w:val="20"/>
        <w:szCs w:val="21"/>
        <w:lang w:val="de-CH"/>
      </w:rPr>
      <w:t>Berne World Cup</w:t>
    </w:r>
    <w:r w:rsidRPr="008E524D">
      <w:rPr>
        <w:sz w:val="20"/>
        <w:szCs w:val="21"/>
        <w:lang w:val="de-CH"/>
      </w:rPr>
      <w:t>, c/o Burkhalter Architekten AG, Talgut-Zentrum 25, CH-3063 Ittigen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FB792D" w14:textId="77777777" w:rsidR="007E4186" w:rsidRDefault="007E4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E1BA1D" w14:textId="77777777" w:rsidR="00836262" w:rsidRDefault="00836262" w:rsidP="007E596C">
      <w:r>
        <w:separator/>
      </w:r>
    </w:p>
  </w:footnote>
  <w:footnote w:type="continuationSeparator" w:id="0">
    <w:p w14:paraId="030037D0" w14:textId="77777777" w:rsidR="00836262" w:rsidRDefault="00836262" w:rsidP="007E596C">
      <w:r>
        <w:continuationSeparator/>
      </w:r>
    </w:p>
  </w:footnote>
  <w:footnote w:type="continuationNotice" w:id="1">
    <w:p w14:paraId="07F0198E" w14:textId="77777777" w:rsidR="00836262" w:rsidRDefault="0083626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17D454" w14:textId="77777777" w:rsidR="007E4186" w:rsidRDefault="007E41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103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80" w:firstRow="0" w:lastRow="0" w:firstColumn="1" w:lastColumn="0" w:noHBand="0" w:noVBand="1"/>
    </w:tblPr>
    <w:tblGrid>
      <w:gridCol w:w="4508"/>
      <w:gridCol w:w="5840"/>
    </w:tblGrid>
    <w:tr w:rsidR="00B818CA" w14:paraId="17986E15" w14:textId="77777777" w:rsidTr="009C39D6">
      <w:trPr>
        <w:trHeight w:val="858"/>
      </w:trPr>
      <w:tc>
        <w:tcPr>
          <w:tcW w:w="4508" w:type="dxa"/>
          <w:vAlign w:val="center"/>
        </w:tcPr>
        <w:p w14:paraId="5A30B2E6" w14:textId="26157A9A" w:rsidR="00B818CA" w:rsidRDefault="00ED0467" w:rsidP="00B818CA">
          <w:r w:rsidRPr="00A109E5"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71A95EBB" wp14:editId="367A1114">
                <wp:simplePos x="0" y="0"/>
                <wp:positionH relativeFrom="column">
                  <wp:posOffset>-20955</wp:posOffset>
                </wp:positionH>
                <wp:positionV relativeFrom="paragraph">
                  <wp:posOffset>0</wp:posOffset>
                </wp:positionV>
                <wp:extent cx="914400" cy="711200"/>
                <wp:effectExtent l="0" t="0" r="1905" b="0"/>
                <wp:wrapNone/>
                <wp:docPr id="21054603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5460318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711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40" w:type="dxa"/>
          <w:vAlign w:val="center"/>
        </w:tcPr>
        <w:p w14:paraId="194C1A44" w14:textId="2235D280" w:rsidR="00B818CA" w:rsidRDefault="001E52A1" w:rsidP="00B818CA">
          <w:pPr>
            <w:jc w:val="right"/>
          </w:pPr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7E799BEC" wp14:editId="54646F4A">
                <wp:simplePos x="0" y="0"/>
                <wp:positionH relativeFrom="column">
                  <wp:posOffset>36195</wp:posOffset>
                </wp:positionH>
                <wp:positionV relativeFrom="page">
                  <wp:align>top</wp:align>
                </wp:positionV>
                <wp:extent cx="712800" cy="712800"/>
                <wp:effectExtent l="0" t="0" r="0" b="0"/>
                <wp:wrapNone/>
                <wp:docPr id="101798575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7985753" name="Picture 1017985753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800" cy="712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34564A4" wp14:editId="7C05131D">
                <wp:simplePos x="0" y="0"/>
                <wp:positionH relativeFrom="column">
                  <wp:posOffset>2955290</wp:posOffset>
                </wp:positionH>
                <wp:positionV relativeFrom="paragraph">
                  <wp:posOffset>0</wp:posOffset>
                </wp:positionV>
                <wp:extent cx="737235" cy="737235"/>
                <wp:effectExtent l="0" t="0" r="0" b="3175"/>
                <wp:wrapNone/>
                <wp:docPr id="65620420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204203" name="Picture 656204203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7235" cy="737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818CA">
            <w:fldChar w:fldCharType="begin"/>
          </w:r>
          <w:r w:rsidR="00B818CA">
            <w:instrText xml:space="preserve"> INCLUDEPICTURE "https://upload.wikimedia.org/wikipedia/fr/thumb/e/ea/International_Fencing_Federation_logo.svg/1200px-International_Fencing_Federation_logo.svg.png" \* MERGEFORMATINET </w:instrText>
          </w:r>
          <w:r w:rsidR="00B818CA">
            <w:fldChar w:fldCharType="separate"/>
          </w:r>
          <w:r w:rsidR="00B818CA">
            <w:fldChar w:fldCharType="end"/>
          </w:r>
          <w:r w:rsidR="00B818CA">
            <w:fldChar w:fldCharType="begin"/>
          </w:r>
          <w:r w:rsidR="00B818CA">
            <w:instrText xml:space="preserve"> INCLUDEPICTURE "https://upload.wikimedia.org/wikipedia/commons/thumb/9/92/Swiss_Olympic_Association_logo.svg/1200px-Swiss_Olympic_Association_logo.svg.png" \* MERGEFORMATINET </w:instrText>
          </w:r>
          <w:r w:rsidR="00B818CA">
            <w:fldChar w:fldCharType="separate"/>
          </w:r>
          <w:r w:rsidR="00B818CA">
            <w:fldChar w:fldCharType="end"/>
          </w:r>
        </w:p>
      </w:tc>
    </w:tr>
  </w:tbl>
  <w:p w14:paraId="4DC3EB21" w14:textId="6807BE6A" w:rsidR="00F63A99" w:rsidRPr="00B019C2" w:rsidRDefault="00F63A99" w:rsidP="00B019C2">
    <w:pPr>
      <w:pStyle w:val="NoSpacing"/>
      <w:rPr>
        <w:sz w:val="6"/>
        <w:szCs w:val="6"/>
        <w:lang w:val="de-C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2BD7B3" w14:textId="77777777" w:rsidR="007E4186" w:rsidRDefault="007E41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E0E6F"/>
    <w:multiLevelType w:val="multilevel"/>
    <w:tmpl w:val="CD5018E4"/>
    <w:lvl w:ilvl="0">
      <w:start w:val="1"/>
      <w:numFmt w:val="decimal"/>
      <w:lvlText w:val="Anhang %1"/>
      <w:lvlJc w:val="left"/>
      <w:pPr>
        <w:ind w:left="360" w:hanging="360"/>
      </w:pPr>
      <w:rPr>
        <w:rFonts w:ascii="FrutigerNextLT" w:hAnsi="FrutigerNextLT" w:hint="default"/>
        <w:b w:val="0"/>
        <w:i w:val="0"/>
      </w:rPr>
    </w:lvl>
    <w:lvl w:ilvl="1">
      <w:start w:val="1"/>
      <w:numFmt w:val="decimal"/>
      <w:lvlText w:val="Anhang 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Anhang 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12764E1"/>
    <w:multiLevelType w:val="hybridMultilevel"/>
    <w:tmpl w:val="877E55F8"/>
    <w:lvl w:ilvl="0" w:tplc="77B86D92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B468ED"/>
    <w:multiLevelType w:val="hybridMultilevel"/>
    <w:tmpl w:val="A9EC3A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B1BA5"/>
    <w:multiLevelType w:val="multilevel"/>
    <w:tmpl w:val="FFA61C22"/>
    <w:lvl w:ilvl="0">
      <w:start w:val="1"/>
      <w:numFmt w:val="decimal"/>
      <w:lvlText w:val="Anhang %1"/>
      <w:lvlJc w:val="left"/>
      <w:pPr>
        <w:ind w:left="432" w:hanging="432"/>
      </w:pPr>
      <w:rPr>
        <w:rFonts w:ascii="FrutigerNextLT" w:hAnsi="FrutigerNextLT" w:hint="default"/>
        <w:b/>
        <w:i w:val="0"/>
      </w:rPr>
    </w:lvl>
    <w:lvl w:ilvl="1">
      <w:start w:val="1"/>
      <w:numFmt w:val="decimal"/>
      <w:lvlText w:val="Anhang %1.%2"/>
      <w:lvlJc w:val="left"/>
      <w:pPr>
        <w:ind w:left="576" w:hanging="576"/>
      </w:pPr>
      <w:rPr>
        <w:rFonts w:ascii="FrutigerNextLT" w:hAnsi="FrutigerNextLT" w:hint="default"/>
        <w:b/>
        <w:i w:val="0"/>
      </w:rPr>
    </w:lvl>
    <w:lvl w:ilvl="2">
      <w:start w:val="1"/>
      <w:numFmt w:val="decimal"/>
      <w:lvlText w:val="Anhang %1.%2.%3"/>
      <w:lvlJc w:val="left"/>
      <w:pPr>
        <w:ind w:left="720" w:hanging="720"/>
      </w:pPr>
      <w:rPr>
        <w:rFonts w:ascii="FrutigerNextLT" w:hAnsi="FrutigerNextLT" w:hint="default"/>
        <w:b/>
        <w:i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7C41B17"/>
    <w:multiLevelType w:val="multilevel"/>
    <w:tmpl w:val="0809001D"/>
    <w:styleLink w:val="CurrentList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0B4808F7"/>
    <w:multiLevelType w:val="hybridMultilevel"/>
    <w:tmpl w:val="1584D4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D8404D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56901CC"/>
    <w:multiLevelType w:val="hybridMultilevel"/>
    <w:tmpl w:val="3560EC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A3527D"/>
    <w:multiLevelType w:val="hybridMultilevel"/>
    <w:tmpl w:val="BB52DA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AC04B4"/>
    <w:multiLevelType w:val="hybridMultilevel"/>
    <w:tmpl w:val="379247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CF5EFB"/>
    <w:multiLevelType w:val="multilevel"/>
    <w:tmpl w:val="D6A87474"/>
    <w:lvl w:ilvl="0">
      <w:start w:val="1"/>
      <w:numFmt w:val="decimal"/>
      <w:lvlText w:val="Anhang %1"/>
      <w:lvlJc w:val="left"/>
      <w:pPr>
        <w:ind w:left="360" w:hanging="360"/>
      </w:pPr>
      <w:rPr>
        <w:rFonts w:ascii="FrutigerNextLT" w:hAnsi="FrutigerNextLT" w:hint="default"/>
        <w:b w:val="0"/>
        <w:i w:val="0"/>
      </w:rPr>
    </w:lvl>
    <w:lvl w:ilvl="1">
      <w:start w:val="1"/>
      <w:numFmt w:val="decimal"/>
      <w:lvlText w:val="Anhang 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Anhang 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F314912"/>
    <w:multiLevelType w:val="hybridMultilevel"/>
    <w:tmpl w:val="5D24CB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E517D9"/>
    <w:multiLevelType w:val="multilevel"/>
    <w:tmpl w:val="5342630E"/>
    <w:lvl w:ilvl="0">
      <w:start w:val="1"/>
      <w:numFmt w:val="decimal"/>
      <w:lvlText w:val="Anhang %1"/>
      <w:lvlJc w:val="left"/>
      <w:pPr>
        <w:ind w:left="360" w:hanging="360"/>
      </w:pPr>
      <w:rPr>
        <w:rFonts w:ascii="FrutigerNextLT" w:hAnsi="FrutigerNextLT" w:hint="default"/>
        <w:b w:val="0"/>
        <w:i w:val="0"/>
      </w:rPr>
    </w:lvl>
    <w:lvl w:ilvl="1">
      <w:start w:val="1"/>
      <w:numFmt w:val="decimal"/>
      <w:lvlText w:val="Anhang 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Anhang 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66F39C7"/>
    <w:multiLevelType w:val="hybridMultilevel"/>
    <w:tmpl w:val="248671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4A1F25"/>
    <w:multiLevelType w:val="hybridMultilevel"/>
    <w:tmpl w:val="E0C452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6F2B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0F">
      <w:start w:val="1"/>
      <w:numFmt w:val="decimal"/>
      <w:lvlText w:val="%3."/>
      <w:lvlJc w:val="left"/>
      <w:pPr>
        <w:ind w:left="720" w:hanging="360"/>
      </w:p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422F33"/>
    <w:multiLevelType w:val="hybridMultilevel"/>
    <w:tmpl w:val="CB88C3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C94EAE"/>
    <w:multiLevelType w:val="hybridMultilevel"/>
    <w:tmpl w:val="76201AF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9FD5CB6"/>
    <w:multiLevelType w:val="hybridMultilevel"/>
    <w:tmpl w:val="35CA02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6421E8"/>
    <w:multiLevelType w:val="hybridMultilevel"/>
    <w:tmpl w:val="EC6481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F27B5F"/>
    <w:multiLevelType w:val="hybridMultilevel"/>
    <w:tmpl w:val="A1B29F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2325CE"/>
    <w:multiLevelType w:val="hybridMultilevel"/>
    <w:tmpl w:val="35CA02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C155D6"/>
    <w:multiLevelType w:val="hybridMultilevel"/>
    <w:tmpl w:val="A9EC3A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5D04DA"/>
    <w:multiLevelType w:val="hybridMultilevel"/>
    <w:tmpl w:val="5D24CB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DA3680"/>
    <w:multiLevelType w:val="hybridMultilevel"/>
    <w:tmpl w:val="8822FF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A57BBE"/>
    <w:multiLevelType w:val="multilevel"/>
    <w:tmpl w:val="08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4C8526A"/>
    <w:multiLevelType w:val="hybridMultilevel"/>
    <w:tmpl w:val="04185F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A97F1A"/>
    <w:multiLevelType w:val="multilevel"/>
    <w:tmpl w:val="D3027A38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AD569BF"/>
    <w:multiLevelType w:val="multilevel"/>
    <w:tmpl w:val="CD5018E4"/>
    <w:lvl w:ilvl="0">
      <w:start w:val="1"/>
      <w:numFmt w:val="decimal"/>
      <w:lvlText w:val="Anhang %1"/>
      <w:lvlJc w:val="left"/>
      <w:pPr>
        <w:ind w:left="360" w:hanging="360"/>
      </w:pPr>
      <w:rPr>
        <w:rFonts w:ascii="FrutigerNextLT" w:hAnsi="FrutigerNextLT" w:hint="default"/>
        <w:b w:val="0"/>
        <w:i w:val="0"/>
      </w:rPr>
    </w:lvl>
    <w:lvl w:ilvl="1">
      <w:start w:val="1"/>
      <w:numFmt w:val="decimal"/>
      <w:lvlText w:val="Anhang 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Anhang 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C044EE4"/>
    <w:multiLevelType w:val="multilevel"/>
    <w:tmpl w:val="08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C1842F5"/>
    <w:multiLevelType w:val="hybridMultilevel"/>
    <w:tmpl w:val="050AA5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AA7B99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6C7B76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D47077B"/>
    <w:multiLevelType w:val="multilevel"/>
    <w:tmpl w:val="F1D2A18C"/>
    <w:lvl w:ilvl="0">
      <w:start w:val="1"/>
      <w:numFmt w:val="decimal"/>
      <w:pStyle w:val="ListNumb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D647414"/>
    <w:multiLevelType w:val="hybridMultilevel"/>
    <w:tmpl w:val="C6E4D0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C3134D"/>
    <w:multiLevelType w:val="hybridMultilevel"/>
    <w:tmpl w:val="3E0261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1E4A0D"/>
    <w:multiLevelType w:val="multilevel"/>
    <w:tmpl w:val="773A6946"/>
    <w:lvl w:ilvl="0">
      <w:start w:val="1"/>
      <w:numFmt w:val="decimal"/>
      <w:pStyle w:val="Appendix1"/>
      <w:lvlText w:val="Anhang %1"/>
      <w:lvlJc w:val="left"/>
      <w:pPr>
        <w:ind w:left="432" w:hanging="432"/>
      </w:pPr>
      <w:rPr>
        <w:rFonts w:ascii="FrutigerNextLT" w:hAnsi="FrutigerNextLT" w:hint="default"/>
        <w:b/>
        <w:i w:val="0"/>
      </w:rPr>
    </w:lvl>
    <w:lvl w:ilvl="1">
      <w:start w:val="1"/>
      <w:numFmt w:val="decimal"/>
      <w:pStyle w:val="Appendix2"/>
      <w:lvlText w:val="Anhang %1.%2"/>
      <w:lvlJc w:val="left"/>
      <w:pPr>
        <w:ind w:left="576" w:hanging="576"/>
      </w:pPr>
      <w:rPr>
        <w:rFonts w:ascii="FrutigerNextLT" w:hAnsi="FrutigerNextLT" w:hint="default"/>
        <w:b/>
        <w:i w:val="0"/>
      </w:rPr>
    </w:lvl>
    <w:lvl w:ilvl="2">
      <w:start w:val="1"/>
      <w:numFmt w:val="decimal"/>
      <w:pStyle w:val="Appendix3"/>
      <w:lvlText w:val="Anhang %1.%2.%3"/>
      <w:lvlJc w:val="left"/>
      <w:pPr>
        <w:ind w:left="720" w:hanging="720"/>
      </w:pPr>
      <w:rPr>
        <w:rFonts w:ascii="FrutigerNextLT" w:hAnsi="FrutigerNextLT" w:hint="default"/>
        <w:b/>
        <w:i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6" w15:restartNumberingAfterBreak="0">
    <w:nsid w:val="7388778F"/>
    <w:multiLevelType w:val="hybridMultilevel"/>
    <w:tmpl w:val="BB52DA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490756">
    <w:abstractNumId w:val="13"/>
  </w:num>
  <w:num w:numId="2" w16cid:durableId="152485579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10527828">
    <w:abstractNumId w:val="8"/>
  </w:num>
  <w:num w:numId="4" w16cid:durableId="1942908399">
    <w:abstractNumId w:val="14"/>
  </w:num>
  <w:num w:numId="5" w16cid:durableId="1550385189">
    <w:abstractNumId w:val="18"/>
  </w:num>
  <w:num w:numId="6" w16cid:durableId="1479616367">
    <w:abstractNumId w:val="7"/>
  </w:num>
  <w:num w:numId="7" w16cid:durableId="349140083">
    <w:abstractNumId w:val="16"/>
  </w:num>
  <w:num w:numId="8" w16cid:durableId="327287920">
    <w:abstractNumId w:val="29"/>
  </w:num>
  <w:num w:numId="9" w16cid:durableId="178855829">
    <w:abstractNumId w:val="23"/>
  </w:num>
  <w:num w:numId="10" w16cid:durableId="897596602">
    <w:abstractNumId w:val="15"/>
  </w:num>
  <w:num w:numId="11" w16cid:durableId="580791693">
    <w:abstractNumId w:val="19"/>
  </w:num>
  <w:num w:numId="12" w16cid:durableId="1161890672">
    <w:abstractNumId w:val="5"/>
  </w:num>
  <w:num w:numId="13" w16cid:durableId="87313352">
    <w:abstractNumId w:val="31"/>
  </w:num>
  <w:num w:numId="14" w16cid:durableId="1276016276">
    <w:abstractNumId w:val="26"/>
  </w:num>
  <w:num w:numId="15" w16cid:durableId="997657942">
    <w:abstractNumId w:val="30"/>
  </w:num>
  <w:num w:numId="16" w16cid:durableId="1158182942">
    <w:abstractNumId w:val="28"/>
  </w:num>
  <w:num w:numId="17" w16cid:durableId="2015957154">
    <w:abstractNumId w:val="24"/>
  </w:num>
  <w:num w:numId="18" w16cid:durableId="1077021366">
    <w:abstractNumId w:val="4"/>
  </w:num>
  <w:num w:numId="19" w16cid:durableId="483590690">
    <w:abstractNumId w:val="6"/>
  </w:num>
  <w:num w:numId="20" w16cid:durableId="62801517">
    <w:abstractNumId w:val="12"/>
  </w:num>
  <w:num w:numId="21" w16cid:durableId="480117062">
    <w:abstractNumId w:val="0"/>
  </w:num>
  <w:num w:numId="22" w16cid:durableId="319042363">
    <w:abstractNumId w:val="10"/>
  </w:num>
  <w:num w:numId="23" w16cid:durableId="690034801">
    <w:abstractNumId w:val="27"/>
  </w:num>
  <w:num w:numId="24" w16cid:durableId="1802111613">
    <w:abstractNumId w:val="3"/>
  </w:num>
  <w:num w:numId="25" w16cid:durableId="1911036037">
    <w:abstractNumId w:val="25"/>
  </w:num>
  <w:num w:numId="26" w16cid:durableId="619533450">
    <w:abstractNumId w:val="2"/>
  </w:num>
  <w:num w:numId="27" w16cid:durableId="1153911055">
    <w:abstractNumId w:val="21"/>
  </w:num>
  <w:num w:numId="28" w16cid:durableId="229928423">
    <w:abstractNumId w:val="36"/>
  </w:num>
  <w:num w:numId="29" w16cid:durableId="1436365695">
    <w:abstractNumId w:val="32"/>
  </w:num>
  <w:num w:numId="30" w16cid:durableId="736896622">
    <w:abstractNumId w:val="32"/>
    <w:lvlOverride w:ilvl="0">
      <w:startOverride w:val="1"/>
    </w:lvlOverride>
  </w:num>
  <w:num w:numId="31" w16cid:durableId="153764967">
    <w:abstractNumId w:val="35"/>
  </w:num>
  <w:num w:numId="32" w16cid:durableId="22437838">
    <w:abstractNumId w:val="11"/>
  </w:num>
  <w:num w:numId="33" w16cid:durableId="858130249">
    <w:abstractNumId w:val="34"/>
  </w:num>
  <w:num w:numId="34" w16cid:durableId="1924099493">
    <w:abstractNumId w:val="17"/>
  </w:num>
  <w:num w:numId="35" w16cid:durableId="1730154295">
    <w:abstractNumId w:val="33"/>
  </w:num>
  <w:num w:numId="36" w16cid:durableId="1496261072">
    <w:abstractNumId w:val="22"/>
  </w:num>
  <w:num w:numId="37" w16cid:durableId="255407472">
    <w:abstractNumId w:val="9"/>
  </w:num>
  <w:num w:numId="38" w16cid:durableId="406996709">
    <w:abstractNumId w:val="20"/>
  </w:num>
  <w:num w:numId="39" w16cid:durableId="16274142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D53"/>
    <w:rsid w:val="00003EE4"/>
    <w:rsid w:val="00004A79"/>
    <w:rsid w:val="00004F46"/>
    <w:rsid w:val="000054F6"/>
    <w:rsid w:val="00010685"/>
    <w:rsid w:val="0001231B"/>
    <w:rsid w:val="00012500"/>
    <w:rsid w:val="00014591"/>
    <w:rsid w:val="0002223F"/>
    <w:rsid w:val="00026CBB"/>
    <w:rsid w:val="00027700"/>
    <w:rsid w:val="00027EE2"/>
    <w:rsid w:val="000329E3"/>
    <w:rsid w:val="0003447C"/>
    <w:rsid w:val="000353CA"/>
    <w:rsid w:val="000359F7"/>
    <w:rsid w:val="00044BD2"/>
    <w:rsid w:val="00045DE1"/>
    <w:rsid w:val="00045F63"/>
    <w:rsid w:val="00045FE1"/>
    <w:rsid w:val="000518EB"/>
    <w:rsid w:val="00051FBD"/>
    <w:rsid w:val="00053E93"/>
    <w:rsid w:val="00055F26"/>
    <w:rsid w:val="000560D5"/>
    <w:rsid w:val="00061B11"/>
    <w:rsid w:val="000668FC"/>
    <w:rsid w:val="000678A7"/>
    <w:rsid w:val="00085209"/>
    <w:rsid w:val="0008594E"/>
    <w:rsid w:val="000862A0"/>
    <w:rsid w:val="000877F9"/>
    <w:rsid w:val="000907ED"/>
    <w:rsid w:val="000911DF"/>
    <w:rsid w:val="00092D95"/>
    <w:rsid w:val="000933B5"/>
    <w:rsid w:val="0009630F"/>
    <w:rsid w:val="00097EB1"/>
    <w:rsid w:val="000A0E6A"/>
    <w:rsid w:val="000A4E2C"/>
    <w:rsid w:val="000A5DE4"/>
    <w:rsid w:val="000A5FC4"/>
    <w:rsid w:val="000B07D8"/>
    <w:rsid w:val="000B0C49"/>
    <w:rsid w:val="000B4EB4"/>
    <w:rsid w:val="000B7BE5"/>
    <w:rsid w:val="000C137B"/>
    <w:rsid w:val="000C3349"/>
    <w:rsid w:val="000C42EF"/>
    <w:rsid w:val="000C72B0"/>
    <w:rsid w:val="000C7409"/>
    <w:rsid w:val="000D17A0"/>
    <w:rsid w:val="000D2697"/>
    <w:rsid w:val="000D299B"/>
    <w:rsid w:val="000D2BED"/>
    <w:rsid w:val="000D47FA"/>
    <w:rsid w:val="000D5B3B"/>
    <w:rsid w:val="000D6622"/>
    <w:rsid w:val="000E0DBB"/>
    <w:rsid w:val="000E1A4B"/>
    <w:rsid w:val="000E3212"/>
    <w:rsid w:val="000E661A"/>
    <w:rsid w:val="000F17A2"/>
    <w:rsid w:val="00100928"/>
    <w:rsid w:val="00100C44"/>
    <w:rsid w:val="0010380A"/>
    <w:rsid w:val="00104D07"/>
    <w:rsid w:val="001064E0"/>
    <w:rsid w:val="00133601"/>
    <w:rsid w:val="0013460D"/>
    <w:rsid w:val="00135663"/>
    <w:rsid w:val="00141BDF"/>
    <w:rsid w:val="00142187"/>
    <w:rsid w:val="001424C0"/>
    <w:rsid w:val="00154342"/>
    <w:rsid w:val="001637E8"/>
    <w:rsid w:val="001663DB"/>
    <w:rsid w:val="00170D61"/>
    <w:rsid w:val="00172873"/>
    <w:rsid w:val="00172C10"/>
    <w:rsid w:val="001760DB"/>
    <w:rsid w:val="001802E2"/>
    <w:rsid w:val="00181148"/>
    <w:rsid w:val="00183673"/>
    <w:rsid w:val="00186DBC"/>
    <w:rsid w:val="00193A1A"/>
    <w:rsid w:val="0019787B"/>
    <w:rsid w:val="001A4A9D"/>
    <w:rsid w:val="001B213B"/>
    <w:rsid w:val="001B62FB"/>
    <w:rsid w:val="001C1947"/>
    <w:rsid w:val="001C54C2"/>
    <w:rsid w:val="001C5FCB"/>
    <w:rsid w:val="001C7761"/>
    <w:rsid w:val="001C77A2"/>
    <w:rsid w:val="001D1B77"/>
    <w:rsid w:val="001D2F11"/>
    <w:rsid w:val="001D4BFA"/>
    <w:rsid w:val="001E2198"/>
    <w:rsid w:val="001E24FA"/>
    <w:rsid w:val="001E306B"/>
    <w:rsid w:val="001E37AD"/>
    <w:rsid w:val="001E52A1"/>
    <w:rsid w:val="001E55F6"/>
    <w:rsid w:val="001E55FD"/>
    <w:rsid w:val="001E686B"/>
    <w:rsid w:val="001F15A0"/>
    <w:rsid w:val="00203088"/>
    <w:rsid w:val="0020758E"/>
    <w:rsid w:val="0020798E"/>
    <w:rsid w:val="00216695"/>
    <w:rsid w:val="00216B8C"/>
    <w:rsid w:val="002221ED"/>
    <w:rsid w:val="00222716"/>
    <w:rsid w:val="00222801"/>
    <w:rsid w:val="0023044E"/>
    <w:rsid w:val="002363F2"/>
    <w:rsid w:val="0023699D"/>
    <w:rsid w:val="00237759"/>
    <w:rsid w:val="00240AEF"/>
    <w:rsid w:val="00246B3B"/>
    <w:rsid w:val="00251340"/>
    <w:rsid w:val="002545AD"/>
    <w:rsid w:val="0026120A"/>
    <w:rsid w:val="00263AE1"/>
    <w:rsid w:val="002654A2"/>
    <w:rsid w:val="002713AA"/>
    <w:rsid w:val="00280808"/>
    <w:rsid w:val="00280DD5"/>
    <w:rsid w:val="002852BA"/>
    <w:rsid w:val="00285D78"/>
    <w:rsid w:val="00287E50"/>
    <w:rsid w:val="00292318"/>
    <w:rsid w:val="00294622"/>
    <w:rsid w:val="00294E62"/>
    <w:rsid w:val="00295485"/>
    <w:rsid w:val="002A194E"/>
    <w:rsid w:val="002A3CBC"/>
    <w:rsid w:val="002A3DE8"/>
    <w:rsid w:val="002A574A"/>
    <w:rsid w:val="002A59DE"/>
    <w:rsid w:val="002B605B"/>
    <w:rsid w:val="002B7972"/>
    <w:rsid w:val="002C294E"/>
    <w:rsid w:val="002C4DCD"/>
    <w:rsid w:val="002D673F"/>
    <w:rsid w:val="002E51C9"/>
    <w:rsid w:val="002E7B41"/>
    <w:rsid w:val="002F0B42"/>
    <w:rsid w:val="002F2E84"/>
    <w:rsid w:val="002F56FF"/>
    <w:rsid w:val="002F5EBA"/>
    <w:rsid w:val="002F7705"/>
    <w:rsid w:val="0030228F"/>
    <w:rsid w:val="0030449D"/>
    <w:rsid w:val="00312AD3"/>
    <w:rsid w:val="00317D53"/>
    <w:rsid w:val="00321A15"/>
    <w:rsid w:val="00326E64"/>
    <w:rsid w:val="00330DE6"/>
    <w:rsid w:val="003369FD"/>
    <w:rsid w:val="00341F78"/>
    <w:rsid w:val="00342162"/>
    <w:rsid w:val="00342E7C"/>
    <w:rsid w:val="00347021"/>
    <w:rsid w:val="00347607"/>
    <w:rsid w:val="00355F81"/>
    <w:rsid w:val="00357ABB"/>
    <w:rsid w:val="003605EF"/>
    <w:rsid w:val="0036072A"/>
    <w:rsid w:val="003645BB"/>
    <w:rsid w:val="00365222"/>
    <w:rsid w:val="003730B4"/>
    <w:rsid w:val="00383EFA"/>
    <w:rsid w:val="0038757C"/>
    <w:rsid w:val="00387855"/>
    <w:rsid w:val="003902F6"/>
    <w:rsid w:val="0039340A"/>
    <w:rsid w:val="00393439"/>
    <w:rsid w:val="00393D07"/>
    <w:rsid w:val="0039462F"/>
    <w:rsid w:val="00394C3B"/>
    <w:rsid w:val="00395D83"/>
    <w:rsid w:val="00396632"/>
    <w:rsid w:val="0039738A"/>
    <w:rsid w:val="003A3F38"/>
    <w:rsid w:val="003A57CB"/>
    <w:rsid w:val="003A6E96"/>
    <w:rsid w:val="003B163B"/>
    <w:rsid w:val="003B390D"/>
    <w:rsid w:val="003B6092"/>
    <w:rsid w:val="003B6A70"/>
    <w:rsid w:val="003C35F1"/>
    <w:rsid w:val="003D4C38"/>
    <w:rsid w:val="003D72C7"/>
    <w:rsid w:val="003E10EB"/>
    <w:rsid w:val="003E2081"/>
    <w:rsid w:val="003E26BD"/>
    <w:rsid w:val="003E2FFC"/>
    <w:rsid w:val="003F1BCE"/>
    <w:rsid w:val="003F57CF"/>
    <w:rsid w:val="003F7CD1"/>
    <w:rsid w:val="00402831"/>
    <w:rsid w:val="00403169"/>
    <w:rsid w:val="004032AB"/>
    <w:rsid w:val="004032B2"/>
    <w:rsid w:val="00404923"/>
    <w:rsid w:val="00404C29"/>
    <w:rsid w:val="00404EE6"/>
    <w:rsid w:val="00406950"/>
    <w:rsid w:val="00407D3D"/>
    <w:rsid w:val="0041378B"/>
    <w:rsid w:val="00413A2D"/>
    <w:rsid w:val="00414099"/>
    <w:rsid w:val="00421694"/>
    <w:rsid w:val="004217C9"/>
    <w:rsid w:val="0042245D"/>
    <w:rsid w:val="00436798"/>
    <w:rsid w:val="00436BC9"/>
    <w:rsid w:val="00444090"/>
    <w:rsid w:val="00444519"/>
    <w:rsid w:val="0044790D"/>
    <w:rsid w:val="00451078"/>
    <w:rsid w:val="004510EB"/>
    <w:rsid w:val="00455570"/>
    <w:rsid w:val="004557ED"/>
    <w:rsid w:val="0045710F"/>
    <w:rsid w:val="00461DA2"/>
    <w:rsid w:val="00464C32"/>
    <w:rsid w:val="00464EAF"/>
    <w:rsid w:val="0046510A"/>
    <w:rsid w:val="004654D4"/>
    <w:rsid w:val="004672AD"/>
    <w:rsid w:val="00467392"/>
    <w:rsid w:val="00472AAC"/>
    <w:rsid w:val="00472DDB"/>
    <w:rsid w:val="00473708"/>
    <w:rsid w:val="00475FED"/>
    <w:rsid w:val="00477F5A"/>
    <w:rsid w:val="00482381"/>
    <w:rsid w:val="004859EB"/>
    <w:rsid w:val="004900C8"/>
    <w:rsid w:val="004911FC"/>
    <w:rsid w:val="004A041C"/>
    <w:rsid w:val="004A1059"/>
    <w:rsid w:val="004A3453"/>
    <w:rsid w:val="004A4910"/>
    <w:rsid w:val="004A5587"/>
    <w:rsid w:val="004A67FE"/>
    <w:rsid w:val="004B31BF"/>
    <w:rsid w:val="004B550F"/>
    <w:rsid w:val="004B63CA"/>
    <w:rsid w:val="004C0F68"/>
    <w:rsid w:val="004C17FC"/>
    <w:rsid w:val="004C1931"/>
    <w:rsid w:val="004C24BC"/>
    <w:rsid w:val="004C63FE"/>
    <w:rsid w:val="004D1A89"/>
    <w:rsid w:val="004D1D63"/>
    <w:rsid w:val="004D2F27"/>
    <w:rsid w:val="004D50BE"/>
    <w:rsid w:val="004D5502"/>
    <w:rsid w:val="004D60B8"/>
    <w:rsid w:val="004D67A3"/>
    <w:rsid w:val="004E3518"/>
    <w:rsid w:val="004E4E04"/>
    <w:rsid w:val="004E65C0"/>
    <w:rsid w:val="004F301E"/>
    <w:rsid w:val="004F30E8"/>
    <w:rsid w:val="004F4763"/>
    <w:rsid w:val="00502429"/>
    <w:rsid w:val="005118C8"/>
    <w:rsid w:val="00513D6A"/>
    <w:rsid w:val="00515E57"/>
    <w:rsid w:val="0052090B"/>
    <w:rsid w:val="0052135E"/>
    <w:rsid w:val="00523ACD"/>
    <w:rsid w:val="00526529"/>
    <w:rsid w:val="0053052C"/>
    <w:rsid w:val="00541078"/>
    <w:rsid w:val="005465AA"/>
    <w:rsid w:val="00551711"/>
    <w:rsid w:val="0055261C"/>
    <w:rsid w:val="00552940"/>
    <w:rsid w:val="0055346C"/>
    <w:rsid w:val="00556C75"/>
    <w:rsid w:val="005605F7"/>
    <w:rsid w:val="00560905"/>
    <w:rsid w:val="00576E0C"/>
    <w:rsid w:val="00577476"/>
    <w:rsid w:val="005778E4"/>
    <w:rsid w:val="0058311A"/>
    <w:rsid w:val="00586179"/>
    <w:rsid w:val="00597D0F"/>
    <w:rsid w:val="005A1344"/>
    <w:rsid w:val="005A310E"/>
    <w:rsid w:val="005A40AC"/>
    <w:rsid w:val="005B1979"/>
    <w:rsid w:val="005B64DB"/>
    <w:rsid w:val="005B6A17"/>
    <w:rsid w:val="005C75E9"/>
    <w:rsid w:val="005D4473"/>
    <w:rsid w:val="005D449A"/>
    <w:rsid w:val="005D4A86"/>
    <w:rsid w:val="005D4DD7"/>
    <w:rsid w:val="005D6AC9"/>
    <w:rsid w:val="005D7F9A"/>
    <w:rsid w:val="005E16D7"/>
    <w:rsid w:val="005E3AC2"/>
    <w:rsid w:val="005E4F6C"/>
    <w:rsid w:val="005E4F94"/>
    <w:rsid w:val="005F0EC4"/>
    <w:rsid w:val="005F4D26"/>
    <w:rsid w:val="005F68D2"/>
    <w:rsid w:val="00600301"/>
    <w:rsid w:val="006042FD"/>
    <w:rsid w:val="006101F1"/>
    <w:rsid w:val="00611D5D"/>
    <w:rsid w:val="006124F3"/>
    <w:rsid w:val="006127DD"/>
    <w:rsid w:val="00615EF4"/>
    <w:rsid w:val="00623B0B"/>
    <w:rsid w:val="00624258"/>
    <w:rsid w:val="006251FA"/>
    <w:rsid w:val="0062528D"/>
    <w:rsid w:val="00625DC1"/>
    <w:rsid w:val="006263A8"/>
    <w:rsid w:val="0063137E"/>
    <w:rsid w:val="00631B78"/>
    <w:rsid w:val="00637A34"/>
    <w:rsid w:val="00651175"/>
    <w:rsid w:val="006531A1"/>
    <w:rsid w:val="006538EA"/>
    <w:rsid w:val="00656329"/>
    <w:rsid w:val="006566FF"/>
    <w:rsid w:val="00661E39"/>
    <w:rsid w:val="006631EF"/>
    <w:rsid w:val="00665906"/>
    <w:rsid w:val="00667DD7"/>
    <w:rsid w:val="006717EA"/>
    <w:rsid w:val="0067227B"/>
    <w:rsid w:val="00672BFC"/>
    <w:rsid w:val="00676D3B"/>
    <w:rsid w:val="006801FA"/>
    <w:rsid w:val="00681CE4"/>
    <w:rsid w:val="006820EE"/>
    <w:rsid w:val="00685735"/>
    <w:rsid w:val="0068587E"/>
    <w:rsid w:val="006877F5"/>
    <w:rsid w:val="00692934"/>
    <w:rsid w:val="00693452"/>
    <w:rsid w:val="006A35AB"/>
    <w:rsid w:val="006A51E2"/>
    <w:rsid w:val="006B5C3D"/>
    <w:rsid w:val="006B7108"/>
    <w:rsid w:val="006C1F3A"/>
    <w:rsid w:val="006C534E"/>
    <w:rsid w:val="006C5359"/>
    <w:rsid w:val="006D1918"/>
    <w:rsid w:val="006D229B"/>
    <w:rsid w:val="006D673B"/>
    <w:rsid w:val="006E1304"/>
    <w:rsid w:val="006E63DD"/>
    <w:rsid w:val="006E6492"/>
    <w:rsid w:val="0070555A"/>
    <w:rsid w:val="007108E2"/>
    <w:rsid w:val="00711E3A"/>
    <w:rsid w:val="00711FC7"/>
    <w:rsid w:val="007153C8"/>
    <w:rsid w:val="00717412"/>
    <w:rsid w:val="007208BD"/>
    <w:rsid w:val="00720C0A"/>
    <w:rsid w:val="00722996"/>
    <w:rsid w:val="007322DA"/>
    <w:rsid w:val="00734FFB"/>
    <w:rsid w:val="00740ABB"/>
    <w:rsid w:val="00741A11"/>
    <w:rsid w:val="007466B0"/>
    <w:rsid w:val="00752BF9"/>
    <w:rsid w:val="00752D2F"/>
    <w:rsid w:val="00753B57"/>
    <w:rsid w:val="00756AF9"/>
    <w:rsid w:val="007576B2"/>
    <w:rsid w:val="007617B6"/>
    <w:rsid w:val="00763AA4"/>
    <w:rsid w:val="00765E26"/>
    <w:rsid w:val="00767F60"/>
    <w:rsid w:val="00771FBC"/>
    <w:rsid w:val="00773405"/>
    <w:rsid w:val="00774ADA"/>
    <w:rsid w:val="00776768"/>
    <w:rsid w:val="00777EFC"/>
    <w:rsid w:val="00785C79"/>
    <w:rsid w:val="00787147"/>
    <w:rsid w:val="007879D7"/>
    <w:rsid w:val="007960F1"/>
    <w:rsid w:val="007A1C70"/>
    <w:rsid w:val="007A4045"/>
    <w:rsid w:val="007A40B5"/>
    <w:rsid w:val="007A46A5"/>
    <w:rsid w:val="007A6300"/>
    <w:rsid w:val="007A7E16"/>
    <w:rsid w:val="007B1E32"/>
    <w:rsid w:val="007B3342"/>
    <w:rsid w:val="007B5A5B"/>
    <w:rsid w:val="007B7964"/>
    <w:rsid w:val="007B7BDA"/>
    <w:rsid w:val="007C003C"/>
    <w:rsid w:val="007C4253"/>
    <w:rsid w:val="007D51F8"/>
    <w:rsid w:val="007E4186"/>
    <w:rsid w:val="007E5446"/>
    <w:rsid w:val="007E596C"/>
    <w:rsid w:val="007F29E9"/>
    <w:rsid w:val="007F77F1"/>
    <w:rsid w:val="00806DE4"/>
    <w:rsid w:val="00806E5C"/>
    <w:rsid w:val="00810235"/>
    <w:rsid w:val="00811297"/>
    <w:rsid w:val="008157B5"/>
    <w:rsid w:val="00815CF9"/>
    <w:rsid w:val="00821111"/>
    <w:rsid w:val="00821DFD"/>
    <w:rsid w:val="00824167"/>
    <w:rsid w:val="00834B39"/>
    <w:rsid w:val="00836262"/>
    <w:rsid w:val="008402BC"/>
    <w:rsid w:val="00841980"/>
    <w:rsid w:val="008432FB"/>
    <w:rsid w:val="00846341"/>
    <w:rsid w:val="00850721"/>
    <w:rsid w:val="008559CF"/>
    <w:rsid w:val="00856E0A"/>
    <w:rsid w:val="0085738E"/>
    <w:rsid w:val="00861C7E"/>
    <w:rsid w:val="008624BC"/>
    <w:rsid w:val="00872C6C"/>
    <w:rsid w:val="00872DBB"/>
    <w:rsid w:val="00877454"/>
    <w:rsid w:val="00877C94"/>
    <w:rsid w:val="008814DB"/>
    <w:rsid w:val="00881958"/>
    <w:rsid w:val="00884549"/>
    <w:rsid w:val="008859C8"/>
    <w:rsid w:val="00886315"/>
    <w:rsid w:val="00886B61"/>
    <w:rsid w:val="00893C82"/>
    <w:rsid w:val="008974D7"/>
    <w:rsid w:val="008A048E"/>
    <w:rsid w:val="008A2B0E"/>
    <w:rsid w:val="008A2B33"/>
    <w:rsid w:val="008A3C4B"/>
    <w:rsid w:val="008A6083"/>
    <w:rsid w:val="008B361A"/>
    <w:rsid w:val="008B3A29"/>
    <w:rsid w:val="008B5D4F"/>
    <w:rsid w:val="008C07B3"/>
    <w:rsid w:val="008C683A"/>
    <w:rsid w:val="008D0A74"/>
    <w:rsid w:val="008D3586"/>
    <w:rsid w:val="008D624B"/>
    <w:rsid w:val="008E2A38"/>
    <w:rsid w:val="008E2E42"/>
    <w:rsid w:val="008E524D"/>
    <w:rsid w:val="008E6ABC"/>
    <w:rsid w:val="008F49FC"/>
    <w:rsid w:val="00901A2B"/>
    <w:rsid w:val="009040F4"/>
    <w:rsid w:val="00910683"/>
    <w:rsid w:val="00912ACA"/>
    <w:rsid w:val="00915366"/>
    <w:rsid w:val="009235F6"/>
    <w:rsid w:val="009260D7"/>
    <w:rsid w:val="0092635D"/>
    <w:rsid w:val="00931574"/>
    <w:rsid w:val="009341E0"/>
    <w:rsid w:val="00943970"/>
    <w:rsid w:val="00945596"/>
    <w:rsid w:val="0095426D"/>
    <w:rsid w:val="009555FF"/>
    <w:rsid w:val="00957082"/>
    <w:rsid w:val="009618E6"/>
    <w:rsid w:val="00962C46"/>
    <w:rsid w:val="00963F2B"/>
    <w:rsid w:val="0096531C"/>
    <w:rsid w:val="00971AF5"/>
    <w:rsid w:val="00984CEF"/>
    <w:rsid w:val="0098526A"/>
    <w:rsid w:val="00990558"/>
    <w:rsid w:val="00990D51"/>
    <w:rsid w:val="00995AAE"/>
    <w:rsid w:val="00995C18"/>
    <w:rsid w:val="009A13BE"/>
    <w:rsid w:val="009A370E"/>
    <w:rsid w:val="009B0309"/>
    <w:rsid w:val="009B1F66"/>
    <w:rsid w:val="009B51B3"/>
    <w:rsid w:val="009B582F"/>
    <w:rsid w:val="009B765B"/>
    <w:rsid w:val="009C2928"/>
    <w:rsid w:val="009C3868"/>
    <w:rsid w:val="009C39D6"/>
    <w:rsid w:val="009C43DB"/>
    <w:rsid w:val="009D1270"/>
    <w:rsid w:val="009E2291"/>
    <w:rsid w:val="009E52CD"/>
    <w:rsid w:val="009E5E8A"/>
    <w:rsid w:val="009F11AF"/>
    <w:rsid w:val="009F4430"/>
    <w:rsid w:val="009F5DDE"/>
    <w:rsid w:val="00A00886"/>
    <w:rsid w:val="00A01618"/>
    <w:rsid w:val="00A05C39"/>
    <w:rsid w:val="00A101D0"/>
    <w:rsid w:val="00A109E5"/>
    <w:rsid w:val="00A176FA"/>
    <w:rsid w:val="00A21F83"/>
    <w:rsid w:val="00A31070"/>
    <w:rsid w:val="00A46656"/>
    <w:rsid w:val="00A47CE3"/>
    <w:rsid w:val="00A543A7"/>
    <w:rsid w:val="00A63BBA"/>
    <w:rsid w:val="00A6421B"/>
    <w:rsid w:val="00A64641"/>
    <w:rsid w:val="00A769E1"/>
    <w:rsid w:val="00A83D0B"/>
    <w:rsid w:val="00A84D30"/>
    <w:rsid w:val="00A86564"/>
    <w:rsid w:val="00A87D85"/>
    <w:rsid w:val="00A87FD9"/>
    <w:rsid w:val="00AA232B"/>
    <w:rsid w:val="00AB09C4"/>
    <w:rsid w:val="00AB0AC3"/>
    <w:rsid w:val="00AB38DD"/>
    <w:rsid w:val="00AB3B11"/>
    <w:rsid w:val="00AB6DF0"/>
    <w:rsid w:val="00AD0A94"/>
    <w:rsid w:val="00AD2928"/>
    <w:rsid w:val="00AD55D4"/>
    <w:rsid w:val="00AD7B3F"/>
    <w:rsid w:val="00AE0537"/>
    <w:rsid w:val="00AE166F"/>
    <w:rsid w:val="00AE31C4"/>
    <w:rsid w:val="00AE3B7D"/>
    <w:rsid w:val="00AE7F05"/>
    <w:rsid w:val="00AF0475"/>
    <w:rsid w:val="00AF1236"/>
    <w:rsid w:val="00AF3189"/>
    <w:rsid w:val="00B00BF1"/>
    <w:rsid w:val="00B019C2"/>
    <w:rsid w:val="00B04027"/>
    <w:rsid w:val="00B04B7C"/>
    <w:rsid w:val="00B0612F"/>
    <w:rsid w:val="00B068D3"/>
    <w:rsid w:val="00B10126"/>
    <w:rsid w:val="00B13C62"/>
    <w:rsid w:val="00B24A44"/>
    <w:rsid w:val="00B24CF0"/>
    <w:rsid w:val="00B250F8"/>
    <w:rsid w:val="00B3217D"/>
    <w:rsid w:val="00B3311A"/>
    <w:rsid w:val="00B40D64"/>
    <w:rsid w:val="00B4319A"/>
    <w:rsid w:val="00B43216"/>
    <w:rsid w:val="00B50C3E"/>
    <w:rsid w:val="00B54C5A"/>
    <w:rsid w:val="00B566E5"/>
    <w:rsid w:val="00B64A93"/>
    <w:rsid w:val="00B73130"/>
    <w:rsid w:val="00B818CA"/>
    <w:rsid w:val="00B82C8C"/>
    <w:rsid w:val="00B83673"/>
    <w:rsid w:val="00B92073"/>
    <w:rsid w:val="00B92E49"/>
    <w:rsid w:val="00B95074"/>
    <w:rsid w:val="00BA14AB"/>
    <w:rsid w:val="00BA18BB"/>
    <w:rsid w:val="00BA6343"/>
    <w:rsid w:val="00BA75C1"/>
    <w:rsid w:val="00BB142C"/>
    <w:rsid w:val="00BB3110"/>
    <w:rsid w:val="00BB3F5A"/>
    <w:rsid w:val="00BC495F"/>
    <w:rsid w:val="00BD2159"/>
    <w:rsid w:val="00BD540E"/>
    <w:rsid w:val="00BE17A1"/>
    <w:rsid w:val="00BE1FBC"/>
    <w:rsid w:val="00BF1726"/>
    <w:rsid w:val="00C035B9"/>
    <w:rsid w:val="00C04324"/>
    <w:rsid w:val="00C05CF8"/>
    <w:rsid w:val="00C1704E"/>
    <w:rsid w:val="00C17468"/>
    <w:rsid w:val="00C21535"/>
    <w:rsid w:val="00C262AB"/>
    <w:rsid w:val="00C26F6B"/>
    <w:rsid w:val="00C2753E"/>
    <w:rsid w:val="00C307FB"/>
    <w:rsid w:val="00C30A1D"/>
    <w:rsid w:val="00C31A4F"/>
    <w:rsid w:val="00C32EFA"/>
    <w:rsid w:val="00C330A9"/>
    <w:rsid w:val="00C37968"/>
    <w:rsid w:val="00C448C0"/>
    <w:rsid w:val="00C46A48"/>
    <w:rsid w:val="00C50C54"/>
    <w:rsid w:val="00C54F57"/>
    <w:rsid w:val="00C6604A"/>
    <w:rsid w:val="00C663C1"/>
    <w:rsid w:val="00C701D6"/>
    <w:rsid w:val="00C72214"/>
    <w:rsid w:val="00C727C4"/>
    <w:rsid w:val="00C73994"/>
    <w:rsid w:val="00C73DCA"/>
    <w:rsid w:val="00C81E19"/>
    <w:rsid w:val="00C82142"/>
    <w:rsid w:val="00C82456"/>
    <w:rsid w:val="00C83042"/>
    <w:rsid w:val="00C852B9"/>
    <w:rsid w:val="00C85967"/>
    <w:rsid w:val="00C869F0"/>
    <w:rsid w:val="00C96A13"/>
    <w:rsid w:val="00CA2253"/>
    <w:rsid w:val="00CA50B5"/>
    <w:rsid w:val="00CA5AB8"/>
    <w:rsid w:val="00CA664E"/>
    <w:rsid w:val="00CB51E2"/>
    <w:rsid w:val="00CB63A1"/>
    <w:rsid w:val="00CC1AF5"/>
    <w:rsid w:val="00CC27FC"/>
    <w:rsid w:val="00CD3382"/>
    <w:rsid w:val="00CD538E"/>
    <w:rsid w:val="00CD5BCF"/>
    <w:rsid w:val="00CD77E4"/>
    <w:rsid w:val="00CE3911"/>
    <w:rsid w:val="00CE5DE7"/>
    <w:rsid w:val="00CF042A"/>
    <w:rsid w:val="00CF400F"/>
    <w:rsid w:val="00CF462C"/>
    <w:rsid w:val="00CF4A47"/>
    <w:rsid w:val="00CF5056"/>
    <w:rsid w:val="00D0183E"/>
    <w:rsid w:val="00D03908"/>
    <w:rsid w:val="00D05D92"/>
    <w:rsid w:val="00D12E64"/>
    <w:rsid w:val="00D147AE"/>
    <w:rsid w:val="00D25AFE"/>
    <w:rsid w:val="00D3218C"/>
    <w:rsid w:val="00D33FC9"/>
    <w:rsid w:val="00D437EC"/>
    <w:rsid w:val="00D54D4F"/>
    <w:rsid w:val="00D57347"/>
    <w:rsid w:val="00D61006"/>
    <w:rsid w:val="00D61305"/>
    <w:rsid w:val="00D6508A"/>
    <w:rsid w:val="00D71BA5"/>
    <w:rsid w:val="00D75813"/>
    <w:rsid w:val="00D819E5"/>
    <w:rsid w:val="00D8575C"/>
    <w:rsid w:val="00D9240D"/>
    <w:rsid w:val="00D93F02"/>
    <w:rsid w:val="00D9423C"/>
    <w:rsid w:val="00D959EC"/>
    <w:rsid w:val="00D97EF1"/>
    <w:rsid w:val="00DA7F1F"/>
    <w:rsid w:val="00DB21AB"/>
    <w:rsid w:val="00DC46C8"/>
    <w:rsid w:val="00DD6305"/>
    <w:rsid w:val="00DE2A23"/>
    <w:rsid w:val="00DE3C7F"/>
    <w:rsid w:val="00DE60F2"/>
    <w:rsid w:val="00DF0109"/>
    <w:rsid w:val="00DF3C39"/>
    <w:rsid w:val="00DF4FD6"/>
    <w:rsid w:val="00DF74D2"/>
    <w:rsid w:val="00E00A1E"/>
    <w:rsid w:val="00E014F2"/>
    <w:rsid w:val="00E054A8"/>
    <w:rsid w:val="00E11851"/>
    <w:rsid w:val="00E1197E"/>
    <w:rsid w:val="00E153AD"/>
    <w:rsid w:val="00E2450C"/>
    <w:rsid w:val="00E24FA6"/>
    <w:rsid w:val="00E279D1"/>
    <w:rsid w:val="00E4410B"/>
    <w:rsid w:val="00E44A35"/>
    <w:rsid w:val="00E450FC"/>
    <w:rsid w:val="00E461F2"/>
    <w:rsid w:val="00E47D43"/>
    <w:rsid w:val="00E514D5"/>
    <w:rsid w:val="00E53DD2"/>
    <w:rsid w:val="00E61520"/>
    <w:rsid w:val="00E64457"/>
    <w:rsid w:val="00E6527C"/>
    <w:rsid w:val="00E663C3"/>
    <w:rsid w:val="00E678B0"/>
    <w:rsid w:val="00E67EE6"/>
    <w:rsid w:val="00E72AA8"/>
    <w:rsid w:val="00E76C59"/>
    <w:rsid w:val="00E81989"/>
    <w:rsid w:val="00E81F4A"/>
    <w:rsid w:val="00E873CC"/>
    <w:rsid w:val="00E9482F"/>
    <w:rsid w:val="00EA3BFC"/>
    <w:rsid w:val="00EA4011"/>
    <w:rsid w:val="00ED0467"/>
    <w:rsid w:val="00ED2C0C"/>
    <w:rsid w:val="00ED3EFC"/>
    <w:rsid w:val="00ED5E69"/>
    <w:rsid w:val="00ED6980"/>
    <w:rsid w:val="00ED6A5A"/>
    <w:rsid w:val="00ED6AB1"/>
    <w:rsid w:val="00ED74AF"/>
    <w:rsid w:val="00EE0946"/>
    <w:rsid w:val="00EE1A71"/>
    <w:rsid w:val="00EE72FB"/>
    <w:rsid w:val="00EF5A93"/>
    <w:rsid w:val="00F03A0B"/>
    <w:rsid w:val="00F149BE"/>
    <w:rsid w:val="00F213AE"/>
    <w:rsid w:val="00F22DB0"/>
    <w:rsid w:val="00F24776"/>
    <w:rsid w:val="00F26DC9"/>
    <w:rsid w:val="00F31068"/>
    <w:rsid w:val="00F3601D"/>
    <w:rsid w:val="00F37184"/>
    <w:rsid w:val="00F40B79"/>
    <w:rsid w:val="00F4377B"/>
    <w:rsid w:val="00F44B77"/>
    <w:rsid w:val="00F461D6"/>
    <w:rsid w:val="00F5338F"/>
    <w:rsid w:val="00F5524E"/>
    <w:rsid w:val="00F61ABF"/>
    <w:rsid w:val="00F63A99"/>
    <w:rsid w:val="00F6729E"/>
    <w:rsid w:val="00F812EF"/>
    <w:rsid w:val="00F822D5"/>
    <w:rsid w:val="00F8445C"/>
    <w:rsid w:val="00F93073"/>
    <w:rsid w:val="00F9772E"/>
    <w:rsid w:val="00FA0967"/>
    <w:rsid w:val="00FA1758"/>
    <w:rsid w:val="00FA3C71"/>
    <w:rsid w:val="00FA4B39"/>
    <w:rsid w:val="00FA640F"/>
    <w:rsid w:val="00FA6726"/>
    <w:rsid w:val="00FA6CC0"/>
    <w:rsid w:val="00FA7F88"/>
    <w:rsid w:val="00FB06A4"/>
    <w:rsid w:val="00FB0815"/>
    <w:rsid w:val="00FB0EE3"/>
    <w:rsid w:val="00FB4B53"/>
    <w:rsid w:val="00FC0386"/>
    <w:rsid w:val="00FD0BBC"/>
    <w:rsid w:val="00FD2F46"/>
    <w:rsid w:val="00FD4A96"/>
    <w:rsid w:val="00FD5EA7"/>
    <w:rsid w:val="00FD7486"/>
    <w:rsid w:val="00FD776F"/>
    <w:rsid w:val="00FD7CD1"/>
    <w:rsid w:val="00FD7E35"/>
    <w:rsid w:val="00FE1DAC"/>
    <w:rsid w:val="00FE23A6"/>
    <w:rsid w:val="00FE3178"/>
    <w:rsid w:val="00FE5A7A"/>
    <w:rsid w:val="00FF4A93"/>
    <w:rsid w:val="00FF6A41"/>
    <w:rsid w:val="287B2B58"/>
    <w:rsid w:val="4E4CC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239C34"/>
  <w15:chartTrackingRefBased/>
  <w15:docId w15:val="{0AE089ED-A8A1-5849-8E10-9054A0A1E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venir" w:eastAsia="Avenir" w:hAnsi="Avenir" w:cs="Avenir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B79"/>
    <w:pPr>
      <w:spacing w:before="60" w:after="60"/>
    </w:pPr>
    <w:rPr>
      <w:rFonts w:ascii="Avenir Light" w:hAnsi="Avenir Light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A1A"/>
    <w:pPr>
      <w:keepNext/>
      <w:keepLines/>
      <w:numPr>
        <w:numId w:val="14"/>
      </w:numPr>
      <w:spacing w:before="480" w:after="240"/>
      <w:outlineLvl w:val="0"/>
    </w:pPr>
    <w:rPr>
      <w:rFonts w:ascii="Avenir" w:hAnsi="Avenir"/>
      <w:b/>
      <w:color w:val="005093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8E4"/>
    <w:pPr>
      <w:keepNext/>
      <w:keepLines/>
      <w:numPr>
        <w:ilvl w:val="1"/>
        <w:numId w:val="14"/>
      </w:numPr>
      <w:spacing w:before="360" w:after="120"/>
      <w:outlineLvl w:val="1"/>
    </w:pPr>
    <w:rPr>
      <w:rFonts w:ascii="Avenir" w:hAnsi="Avenir"/>
      <w:b/>
      <w:color w:val="00509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F27"/>
    <w:pPr>
      <w:keepNext/>
      <w:keepLines/>
      <w:numPr>
        <w:ilvl w:val="2"/>
        <w:numId w:val="14"/>
      </w:numPr>
      <w:spacing w:before="40"/>
      <w:outlineLvl w:val="2"/>
    </w:pPr>
    <w:rPr>
      <w:rFonts w:ascii="Avenir" w:hAnsi="Avenir"/>
      <w:color w:val="005093"/>
      <w:sz w:val="24"/>
      <w:szCs w:val="28"/>
      <w:lang w:val="de-C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059"/>
    <w:pPr>
      <w:keepNext/>
      <w:keepLines/>
      <w:numPr>
        <w:ilvl w:val="3"/>
        <w:numId w:val="14"/>
      </w:numPr>
      <w:spacing w:before="40"/>
      <w:outlineLvl w:val="3"/>
    </w:pPr>
    <w:rPr>
      <w:rFonts w:ascii="Avenir" w:hAnsi="Avenir"/>
      <w:i/>
      <w:iCs/>
      <w:color w:val="00509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059"/>
    <w:pPr>
      <w:keepNext/>
      <w:keepLines/>
      <w:spacing w:before="40" w:after="0"/>
      <w:outlineLvl w:val="4"/>
    </w:pPr>
    <w:rPr>
      <w:rFonts w:ascii="Avenir" w:hAnsi="Avenir"/>
      <w:color w:val="00509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0EC4"/>
    <w:pPr>
      <w:numPr>
        <w:numId w:val="39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ED3EFC"/>
    <w:rPr>
      <w:color w:val="1CB0DA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93A1A"/>
    <w:rPr>
      <w:rFonts w:ascii="Avenir" w:eastAsia="Avenir" w:hAnsi="Avenir" w:cs="Avenir"/>
      <w:b/>
      <w:color w:val="005093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78E4"/>
    <w:rPr>
      <w:rFonts w:ascii="Avenir" w:eastAsia="Avenir" w:hAnsi="Avenir" w:cs="Avenir"/>
      <w:b/>
      <w:color w:val="005093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285D7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319A"/>
    <w:pPr>
      <w:tabs>
        <w:tab w:val="center" w:pos="4513"/>
        <w:tab w:val="right" w:pos="9026"/>
      </w:tabs>
      <w:spacing w:before="240"/>
    </w:pPr>
  </w:style>
  <w:style w:type="character" w:customStyle="1" w:styleId="HeaderChar">
    <w:name w:val="Header Char"/>
    <w:basedOn w:val="DefaultParagraphFont"/>
    <w:link w:val="Header"/>
    <w:uiPriority w:val="99"/>
    <w:rsid w:val="00B4319A"/>
    <w:rPr>
      <w:rFonts w:ascii="Avenir" w:hAnsi="Avenir"/>
      <w:sz w:val="22"/>
    </w:rPr>
  </w:style>
  <w:style w:type="paragraph" w:styleId="Footer">
    <w:name w:val="footer"/>
    <w:basedOn w:val="Normal"/>
    <w:link w:val="FooterChar"/>
    <w:uiPriority w:val="99"/>
    <w:unhideWhenUsed/>
    <w:rsid w:val="0001231B"/>
    <w:pPr>
      <w:pBdr>
        <w:top w:val="single" w:sz="4" w:space="4" w:color="auto"/>
      </w:pBd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31B"/>
    <w:rPr>
      <w:rFonts w:ascii="Avenir" w:hAnsi="Avenir"/>
      <w:sz w:val="22"/>
    </w:rPr>
  </w:style>
  <w:style w:type="table" w:styleId="TableGrid">
    <w:name w:val="Table Grid"/>
    <w:basedOn w:val="TableNormal"/>
    <w:uiPriority w:val="39"/>
    <w:rsid w:val="004E35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A1C70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2F2E84"/>
    <w:pPr>
      <w:contextualSpacing/>
      <w:jc w:val="center"/>
    </w:pPr>
    <w:rPr>
      <w:rFonts w:ascii="Avenir" w:hAnsi="Avenir"/>
      <w:color w:val="595959" w:themeColor="text1" w:themeTint="A6"/>
      <w:spacing w:val="-10"/>
      <w:kern w:val="28"/>
      <w:sz w:val="56"/>
      <w:szCs w:val="56"/>
      <w:lang w:val="de-CH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2F2E84"/>
    <w:rPr>
      <w:rFonts w:ascii="Avenir" w:eastAsia="Avenir" w:hAnsi="Avenir" w:cs="Avenir"/>
      <w:color w:val="595959" w:themeColor="text1" w:themeTint="A6"/>
      <w:spacing w:val="-10"/>
      <w:kern w:val="28"/>
      <w:sz w:val="56"/>
      <w:szCs w:val="56"/>
      <w:lang w:val="de-C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214"/>
    <w:pPr>
      <w:numPr>
        <w:ilvl w:val="1"/>
      </w:numPr>
      <w:spacing w:before="80" w:after="160"/>
      <w:jc w:val="center"/>
    </w:pPr>
    <w:rPr>
      <w:rFonts w:ascii="Avenir" w:hAnsi="Avenir"/>
      <w:color w:val="7F7F7F" w:themeColor="text1" w:themeTint="80"/>
      <w:spacing w:val="-10"/>
      <w:sz w:val="32"/>
      <w:szCs w:val="22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C72214"/>
    <w:rPr>
      <w:rFonts w:ascii="Avenir" w:eastAsia="Avenir" w:hAnsi="Avenir"/>
      <w:color w:val="7F7F7F" w:themeColor="text1" w:themeTint="80"/>
      <w:spacing w:val="-10"/>
      <w:sz w:val="32"/>
      <w:szCs w:val="22"/>
      <w14:ligatures w14:val="none"/>
    </w:rPr>
  </w:style>
  <w:style w:type="numbering" w:customStyle="1" w:styleId="CurrentList1">
    <w:name w:val="Current List1"/>
    <w:uiPriority w:val="99"/>
    <w:rsid w:val="00014591"/>
    <w:pPr>
      <w:numPr>
        <w:numId w:val="15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4D2F27"/>
    <w:rPr>
      <w:rFonts w:ascii="Avenir" w:eastAsia="Avenir" w:hAnsi="Avenir" w:cs="Avenir"/>
      <w:color w:val="005093"/>
      <w:szCs w:val="28"/>
      <w:lang w:val="de-C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059"/>
    <w:rPr>
      <w:rFonts w:ascii="Avenir" w:eastAsia="Avenir" w:hAnsi="Avenir" w:cs="Avenir"/>
      <w:i/>
      <w:iCs/>
      <w:color w:val="005093"/>
    </w:rPr>
  </w:style>
  <w:style w:type="paragraph" w:styleId="NoSpacing">
    <w:name w:val="No Spacing"/>
    <w:uiPriority w:val="1"/>
    <w:qFormat/>
    <w:rsid w:val="00004A79"/>
  </w:style>
  <w:style w:type="numbering" w:customStyle="1" w:styleId="CurrentList2">
    <w:name w:val="Current List2"/>
    <w:uiPriority w:val="99"/>
    <w:rsid w:val="005A310E"/>
    <w:pPr>
      <w:numPr>
        <w:numId w:val="16"/>
      </w:numPr>
    </w:pPr>
  </w:style>
  <w:style w:type="numbering" w:customStyle="1" w:styleId="CurrentList3">
    <w:name w:val="Current List3"/>
    <w:uiPriority w:val="99"/>
    <w:rsid w:val="005A310E"/>
    <w:pPr>
      <w:numPr>
        <w:numId w:val="17"/>
      </w:numPr>
    </w:pPr>
  </w:style>
  <w:style w:type="numbering" w:customStyle="1" w:styleId="CurrentList4">
    <w:name w:val="Current List4"/>
    <w:uiPriority w:val="99"/>
    <w:rsid w:val="005A310E"/>
    <w:pPr>
      <w:numPr>
        <w:numId w:val="18"/>
      </w:numPr>
    </w:pPr>
  </w:style>
  <w:style w:type="numbering" w:customStyle="1" w:styleId="CurrentList5">
    <w:name w:val="Current List5"/>
    <w:uiPriority w:val="99"/>
    <w:rsid w:val="00C85967"/>
    <w:pPr>
      <w:numPr>
        <w:numId w:val="19"/>
      </w:numPr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4A1059"/>
    <w:rPr>
      <w:rFonts w:ascii="Avenir" w:eastAsia="Avenir" w:hAnsi="Avenir" w:cs="Avenir"/>
      <w:color w:val="005093"/>
    </w:rPr>
  </w:style>
  <w:style w:type="paragraph" w:customStyle="1" w:styleId="Appendix1">
    <w:name w:val="Appendix 1"/>
    <w:basedOn w:val="Heading1"/>
    <w:next w:val="Normal"/>
    <w:qFormat/>
    <w:rsid w:val="00741A11"/>
    <w:pPr>
      <w:numPr>
        <w:numId w:val="31"/>
      </w:numPr>
      <w:tabs>
        <w:tab w:val="left" w:pos="1758"/>
      </w:tabs>
      <w:spacing w:before="240" w:after="100"/>
    </w:pPr>
    <w:rPr>
      <w:kern w:val="0"/>
      <w:lang w:val="fr-CH"/>
      <w14:ligatures w14:val="none"/>
    </w:rPr>
  </w:style>
  <w:style w:type="paragraph" w:customStyle="1" w:styleId="Appendix2">
    <w:name w:val="Appendix 2"/>
    <w:basedOn w:val="Heading2"/>
    <w:next w:val="Normal"/>
    <w:qFormat/>
    <w:rsid w:val="001C77A2"/>
    <w:pPr>
      <w:numPr>
        <w:numId w:val="31"/>
      </w:numPr>
      <w:spacing w:before="200" w:after="60"/>
    </w:pPr>
    <w:rPr>
      <w:bCs/>
      <w:kern w:val="0"/>
      <w:lang w:val="de-CH"/>
      <w14:ligatures w14:val="none"/>
    </w:rPr>
  </w:style>
  <w:style w:type="paragraph" w:customStyle="1" w:styleId="Appendix3">
    <w:name w:val="Appendix 3"/>
    <w:basedOn w:val="Normal"/>
    <w:next w:val="Normal"/>
    <w:qFormat/>
    <w:rsid w:val="001C77A2"/>
    <w:pPr>
      <w:numPr>
        <w:ilvl w:val="2"/>
        <w:numId w:val="31"/>
      </w:numPr>
      <w:spacing w:before="80" w:after="80"/>
      <w:jc w:val="both"/>
    </w:pPr>
    <w:rPr>
      <w:rFonts w:ascii="Avenir" w:hAnsi="Avenir"/>
      <w:b/>
      <w:color w:val="005093"/>
      <w:kern w:val="0"/>
      <w:szCs w:val="22"/>
      <w:lang w:val="fr-CH"/>
      <w14:ligatures w14:val="none"/>
    </w:rPr>
  </w:style>
  <w:style w:type="paragraph" w:customStyle="1" w:styleId="Heading1noNumber">
    <w:name w:val="Heading 1 no Number"/>
    <w:basedOn w:val="Heading1"/>
    <w:next w:val="Normal"/>
    <w:link w:val="Heading1noNumberChar"/>
    <w:qFormat/>
    <w:rsid w:val="00F40B79"/>
    <w:pPr>
      <w:numPr>
        <w:numId w:val="0"/>
      </w:numPr>
      <w:outlineLvl w:val="9"/>
    </w:pPr>
    <w:rPr>
      <w:rFonts w:ascii="Avenir Heavy" w:hAnsi="Avenir Heavy"/>
      <w:bCs/>
      <w:lang w:val="fr-CH"/>
      <w14:ligatures w14:val="none"/>
    </w:rPr>
  </w:style>
  <w:style w:type="paragraph" w:customStyle="1" w:styleId="Heading2noNumber">
    <w:name w:val="Heading 2 no Number"/>
    <w:basedOn w:val="Normal"/>
    <w:next w:val="Normal"/>
    <w:qFormat/>
    <w:rsid w:val="000D2697"/>
    <w:pPr>
      <w:spacing w:before="160" w:after="80"/>
      <w:jc w:val="both"/>
    </w:pPr>
    <w:rPr>
      <w:rFonts w:ascii="Avenir" w:hAnsi="Avenir"/>
      <w:b/>
      <w:color w:val="005093"/>
      <w:spacing w:val="-4"/>
      <w:kern w:val="0"/>
      <w:sz w:val="26"/>
      <w:szCs w:val="20"/>
      <w:lang w:val="fr-CH"/>
      <w14:ligatures w14:val="none"/>
    </w:rPr>
  </w:style>
  <w:style w:type="paragraph" w:customStyle="1" w:styleId="Heading3noNumber">
    <w:name w:val="Heading 3 no Number"/>
    <w:basedOn w:val="Normal"/>
    <w:next w:val="Normal"/>
    <w:qFormat/>
    <w:rsid w:val="000D2697"/>
    <w:pPr>
      <w:spacing w:before="120" w:after="80"/>
      <w:jc w:val="both"/>
    </w:pPr>
    <w:rPr>
      <w:rFonts w:ascii="Avenir" w:hAnsi="Avenir"/>
      <w:b/>
      <w:bCs/>
      <w:color w:val="005093"/>
      <w:kern w:val="0"/>
      <w:szCs w:val="20"/>
      <w:lang w:val="fr-CH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61ABF"/>
    <w:pPr>
      <w:numPr>
        <w:numId w:val="0"/>
      </w:numPr>
      <w:spacing w:after="0" w:line="276" w:lineRule="auto"/>
      <w:outlineLvl w:val="9"/>
    </w:pPr>
    <w:rPr>
      <w:bCs/>
      <w:color w:val="2F5496" w:themeColor="accent1" w:themeShade="BF"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F0475"/>
    <w:pPr>
      <w:tabs>
        <w:tab w:val="left" w:pos="357"/>
        <w:tab w:val="right" w:leader="dot" w:pos="9072"/>
      </w:tabs>
      <w:spacing w:before="80" w:after="100"/>
      <w:ind w:left="357" w:hanging="357"/>
      <w:jc w:val="both"/>
    </w:pPr>
    <w:rPr>
      <w:rFonts w:ascii="Avenir" w:hAnsi="Avenir"/>
      <w:kern w:val="0"/>
      <w:sz w:val="20"/>
      <w:szCs w:val="22"/>
      <w:lang w:val="fr-CH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153C8"/>
    <w:pPr>
      <w:tabs>
        <w:tab w:val="left" w:pos="709"/>
        <w:tab w:val="right" w:leader="dot" w:pos="9072"/>
      </w:tabs>
      <w:spacing w:after="40"/>
      <w:ind w:left="221"/>
      <w:jc w:val="both"/>
    </w:pPr>
    <w:rPr>
      <w:rFonts w:ascii="Avenir" w:hAnsi="Avenir"/>
      <w:kern w:val="0"/>
      <w:sz w:val="20"/>
      <w:szCs w:val="22"/>
      <w:lang w:val="fr-CH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153C8"/>
    <w:pPr>
      <w:spacing w:before="20" w:after="20"/>
      <w:ind w:left="442"/>
      <w:jc w:val="both"/>
    </w:pPr>
    <w:rPr>
      <w:rFonts w:ascii="Avenir" w:hAnsi="Avenir"/>
      <w:kern w:val="0"/>
      <w:sz w:val="20"/>
      <w:szCs w:val="22"/>
      <w:lang w:val="fr-CH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7153C8"/>
    <w:pPr>
      <w:spacing w:before="0" w:after="100"/>
      <w:ind w:left="720"/>
    </w:pPr>
    <w:rPr>
      <w:rFonts w:ascii="Avenir" w:hAnsi="Avenir"/>
      <w:kern w:val="0"/>
      <w:lang w:val="fr-CH" w:eastAsia="en-GB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7153C8"/>
    <w:pPr>
      <w:spacing w:before="0" w:after="100"/>
      <w:ind w:left="960"/>
    </w:pPr>
    <w:rPr>
      <w:rFonts w:ascii="Avenir" w:hAnsi="Avenir"/>
      <w:kern w:val="0"/>
      <w:lang w:val="fr-CH" w:eastAsia="en-GB"/>
      <w14:ligatures w14:val="none"/>
    </w:rPr>
  </w:style>
  <w:style w:type="paragraph" w:styleId="TOC6">
    <w:name w:val="toc 6"/>
    <w:basedOn w:val="Normal"/>
    <w:next w:val="Normal"/>
    <w:autoRedefine/>
    <w:uiPriority w:val="39"/>
    <w:unhideWhenUsed/>
    <w:rsid w:val="007153C8"/>
    <w:pPr>
      <w:spacing w:before="0" w:after="100"/>
      <w:ind w:left="1200"/>
    </w:pPr>
    <w:rPr>
      <w:rFonts w:ascii="Avenir" w:hAnsi="Avenir"/>
      <w:kern w:val="0"/>
      <w:lang w:val="fr-CH" w:eastAsia="en-GB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7153C8"/>
    <w:pPr>
      <w:spacing w:before="0" w:after="100"/>
      <w:ind w:left="1440"/>
    </w:pPr>
    <w:rPr>
      <w:rFonts w:ascii="Avenir" w:hAnsi="Avenir"/>
      <w:kern w:val="0"/>
      <w:lang w:val="fr-CH" w:eastAsia="en-GB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7153C8"/>
    <w:pPr>
      <w:spacing w:before="0" w:after="100"/>
      <w:ind w:left="1680"/>
    </w:pPr>
    <w:rPr>
      <w:rFonts w:ascii="Avenir" w:hAnsi="Avenir"/>
      <w:kern w:val="0"/>
      <w:lang w:val="fr-CH" w:eastAsia="en-GB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7153C8"/>
    <w:pPr>
      <w:spacing w:before="0" w:after="100"/>
      <w:ind w:left="1920"/>
    </w:pPr>
    <w:rPr>
      <w:rFonts w:ascii="Avenir" w:hAnsi="Avenir"/>
      <w:kern w:val="0"/>
      <w:lang w:val="fr-CH" w:eastAsia="en-GB"/>
      <w14:ligatures w14:val="none"/>
    </w:rPr>
  </w:style>
  <w:style w:type="paragraph" w:styleId="ListNumber">
    <w:name w:val="List Number"/>
    <w:basedOn w:val="Normal"/>
    <w:uiPriority w:val="99"/>
    <w:unhideWhenUsed/>
    <w:rsid w:val="000D2697"/>
    <w:pPr>
      <w:numPr>
        <w:numId w:val="29"/>
      </w:numPr>
      <w:spacing w:before="80" w:after="80"/>
      <w:contextualSpacing/>
    </w:pPr>
    <w:rPr>
      <w:rFonts w:ascii="Avenir" w:hAnsi="Avenir"/>
      <w:kern w:val="0"/>
      <w:sz w:val="20"/>
      <w:szCs w:val="22"/>
      <w:lang w:val="fr-CH"/>
      <w14:ligatures w14:val="none"/>
    </w:rPr>
  </w:style>
  <w:style w:type="character" w:customStyle="1" w:styleId="Heading1noNumberChar">
    <w:name w:val="Heading 1 no Number Char"/>
    <w:basedOn w:val="Heading1Char"/>
    <w:link w:val="Heading1noNumber"/>
    <w:rsid w:val="00F40B79"/>
    <w:rPr>
      <w:rFonts w:ascii="Avenir Heavy" w:eastAsia="Avenir" w:hAnsi="Avenir Heavy" w:cs="Avenir"/>
      <w:b/>
      <w:bCs/>
      <w:color w:val="005093"/>
      <w:sz w:val="32"/>
      <w:szCs w:val="32"/>
      <w:lang w:val="fr-CH"/>
      <w14:ligatures w14:val="none"/>
    </w:rPr>
  </w:style>
  <w:style w:type="table" w:styleId="GridTable5Dark-Accent1">
    <w:name w:val="Grid Table 5 Dark Accent 1"/>
    <w:basedOn w:val="TableNormal"/>
    <w:uiPriority w:val="50"/>
    <w:rsid w:val="004D2F2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FencingEuro2024ohneRand">
    <w:name w:val="FencingEuro2024 (ohne Rand)"/>
    <w:basedOn w:val="ColourfulList"/>
    <w:uiPriority w:val="99"/>
    <w:rsid w:val="00722996"/>
    <w:rPr>
      <w:rFonts w:ascii="Avenir Light" w:hAnsi="Avenir Light"/>
      <w:kern w:val="0"/>
      <w:sz w:val="18"/>
      <w:szCs w:val="20"/>
      <w:lang w:val="en-CH" w:eastAsia="en-GB"/>
      <w14:ligatures w14:val="none"/>
    </w:rPr>
    <w:tblPr>
      <w:tblCellMar>
        <w:left w:w="57" w:type="dxa"/>
        <w:right w:w="57" w:type="dxa"/>
      </w:tblCellMar>
    </w:tblPr>
    <w:tcPr>
      <w:shd w:val="clear" w:color="auto" w:fill="auto"/>
    </w:tcPr>
    <w:tblStylePr w:type="firstRow">
      <w:rPr>
        <w:rFonts w:ascii="Avenir Medium" w:hAnsi="Avenir Medium"/>
        <w:b w:val="0"/>
        <w:bCs/>
        <w:i w:val="0"/>
        <w:color w:val="FFFFFF" w:themeColor="background1"/>
        <w:sz w:val="20"/>
      </w:rPr>
      <w:tblPr/>
      <w:tcPr>
        <w:tcBorders>
          <w:bottom w:val="single" w:sz="12" w:space="0" w:color="FFFFFF" w:themeColor="background1"/>
          <w:insideV w:val="nil"/>
        </w:tcBorders>
        <w:shd w:val="clear" w:color="auto" w:fill="005093"/>
      </w:tcPr>
    </w:tblStylePr>
    <w:tblStylePr w:type="lastRow">
      <w:rPr>
        <w:rFonts w:ascii="Avenir" w:hAnsi="Avenir"/>
        <w:b/>
        <w:bCs/>
        <w:i w:val="0"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pPr>
        <w:jc w:val="center"/>
      </w:pPr>
      <w:rPr>
        <w:rFonts w:ascii="Avenir" w:hAnsi="Avenir"/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insideV w:val="single" w:sz="4" w:space="0" w:color="BFBFBF" w:themeColor="background1" w:themeShade="BF"/>
        </w:tcBorders>
        <w:shd w:val="clear" w:color="auto" w:fill="auto"/>
      </w:tcPr>
    </w:tblStylePr>
    <w:tblStylePr w:type="band2Horz">
      <w:tblPr/>
      <w:tcPr>
        <w:tcBorders>
          <w:insideH w:val="nil"/>
          <w:insideV w:val="single" w:sz="4" w:space="0" w:color="A6A6A6" w:themeColor="background1" w:themeShade="A6"/>
        </w:tcBorders>
        <w:shd w:val="clear" w:color="auto" w:fill="F2F2F2" w:themeFill="background1" w:themeFillShade="F2"/>
      </w:tcPr>
    </w:tblStylePr>
  </w:style>
  <w:style w:type="table" w:styleId="ColourfulList">
    <w:name w:val="Colorful List"/>
    <w:basedOn w:val="TableNormal"/>
    <w:uiPriority w:val="72"/>
    <w:semiHidden/>
    <w:unhideWhenUsed/>
    <w:rsid w:val="004D2F2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2245D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FencingEuro2024mitRand">
    <w:name w:val="FencingEuro 2024 (mit Rand)"/>
    <w:basedOn w:val="ColourfulList"/>
    <w:uiPriority w:val="99"/>
    <w:rsid w:val="00246B3B"/>
    <w:rPr>
      <w:sz w:val="22"/>
    </w:rPr>
    <w:tblPr>
      <w:tblBorders>
        <w:insideV w:val="single" w:sz="4" w:space="0" w:color="auto"/>
      </w:tblBorders>
    </w:tbl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  <w:insideV w:val="single" w:sz="4" w:space="0" w:color="FFFFFF" w:themeColor="background1"/>
        </w:tcBorders>
        <w:shd w:val="clear" w:color="auto" w:fill="014B89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9787B"/>
    <w:rPr>
      <w:color w:val="954F72" w:themeColor="followedHyperlink"/>
      <w:u w:val="single"/>
    </w:rPr>
  </w:style>
  <w:style w:type="paragraph" w:customStyle="1" w:styleId="RecipientAddress">
    <w:name w:val="RecipientAddress"/>
    <w:basedOn w:val="Normal"/>
    <w:qFormat/>
    <w:rsid w:val="00193A1A"/>
    <w:pPr>
      <w:ind w:left="5103"/>
    </w:pPr>
  </w:style>
  <w:style w:type="paragraph" w:customStyle="1" w:styleId="RecipientAddress0">
    <w:name w:val="Recipient Address"/>
    <w:basedOn w:val="Normal"/>
    <w:link w:val="RecipientAddressChar"/>
    <w:qFormat/>
    <w:rsid w:val="00193A1A"/>
    <w:pPr>
      <w:spacing w:before="0" w:after="0"/>
    </w:pPr>
    <w:rPr>
      <w:rFonts w:ascii="Avenir" w:hAnsi="Avenir"/>
      <w:kern w:val="0"/>
      <w:sz w:val="20"/>
      <w:szCs w:val="22"/>
      <w14:ligatures w14:val="none"/>
    </w:rPr>
  </w:style>
  <w:style w:type="character" w:customStyle="1" w:styleId="RecipientAddressChar">
    <w:name w:val="Recipient Address Char"/>
    <w:basedOn w:val="DefaultParagraphFont"/>
    <w:link w:val="RecipientAddress0"/>
    <w:rsid w:val="00193A1A"/>
    <w:rPr>
      <w:rFonts w:ascii="Avenir" w:hAnsi="Avenir"/>
      <w:kern w:val="0"/>
      <w:sz w:val="20"/>
      <w:szCs w:val="22"/>
      <w14:ligatures w14:val="none"/>
    </w:rPr>
  </w:style>
  <w:style w:type="character" w:customStyle="1" w:styleId="ui-provider">
    <w:name w:val="ui-provider"/>
    <w:basedOn w:val="DefaultParagraphFont"/>
    <w:rsid w:val="00193A1A"/>
  </w:style>
  <w:style w:type="paragraph" w:styleId="BodyText">
    <w:name w:val="Body Text"/>
    <w:basedOn w:val="Normal"/>
    <w:link w:val="BodyTextChar"/>
    <w:uiPriority w:val="99"/>
    <w:unhideWhenUsed/>
    <w:rsid w:val="001E52A1"/>
    <w:pPr>
      <w:spacing w:before="0" w:after="0"/>
    </w:pPr>
    <w:rPr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1E52A1"/>
    <w:rPr>
      <w:rFonts w:ascii="Avenir Light" w:hAnsi="Avenir Light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8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info@berneworldcup.ch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ustinegeroudet/Downloads/FencingEuro%20Rechnungsvorlage%20V1.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venir" panose="020F0302020204030204"/>
        <a:ea typeface="Avenir"/>
        <a:cs typeface="Avenir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venir" panose="020F0502020204030204"/>
        <a:ea typeface="Avenir"/>
        <a:cs typeface="Avenir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2023-12-06T00:00:00</PublishDate>
  <Abstract>1.0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8979B255084946A0433CA68756C1FD" ma:contentTypeVersion="16" ma:contentTypeDescription="Create a new document." ma:contentTypeScope="" ma:versionID="734b0cfa486ccc16da3d0a3493576ef4">
  <xsd:schema xmlns:xsd="http://www.w3.org/2001/XMLSchema" xmlns:xs="http://www.w3.org/2001/XMLSchema" xmlns:p="http://schemas.microsoft.com/office/2006/metadata/properties" xmlns:ns2="873e6ddb-01a2-4494-88d8-2df4759f7b7a" xmlns:ns3="e809389a-a247-437e-8474-aa6fd3c37986" targetNamespace="http://schemas.microsoft.com/office/2006/metadata/properties" ma:root="true" ma:fieldsID="dcf8b273acf1672cc26c3a8b58c44e5d" ns2:_="" ns3:_="">
    <xsd:import namespace="873e6ddb-01a2-4494-88d8-2df4759f7b7a"/>
    <xsd:import namespace="e809389a-a247-437e-8474-aa6fd3c3798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  <xsd:element ref="ns3:Datu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e6ddb-01a2-4494-88d8-2df4759f7b7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7bbf20bb-27ed-4b74-8df8-0a4dde104474}" ma:internalName="TaxCatchAll" ma:showField="CatchAllData" ma:web="873e6ddb-01a2-4494-88d8-2df4759f7b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9389a-a247-437e-8474-aa6fd3c379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163a159-ca9d-4a72-a817-4812d3f9c5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um" ma:index="23" nillable="true" ma:displayName="Datum" ma:format="DateOnly" ma:internalName="Datum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3e6ddb-01a2-4494-88d8-2df4759f7b7a" xsi:nil="true"/>
    <lcf76f155ced4ddcb4097134ff3c332f xmlns="e809389a-a247-437e-8474-aa6fd3c37986">
      <Terms xmlns="http://schemas.microsoft.com/office/infopath/2007/PartnerControls"/>
    </lcf76f155ced4ddcb4097134ff3c332f>
    <Datum xmlns="e809389a-a247-437e-8474-aa6fd3c37986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A97D995-2328-B14B-97CF-26E8FDB34DC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B6D4D7A-47C7-4902-A7F2-11CFD7B2E4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3e6ddb-01a2-4494-88d8-2df4759f7b7a"/>
    <ds:schemaRef ds:uri="e809389a-a247-437e-8474-aa6fd3c379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D114EB0-7824-4FE0-9765-8D55C03B6B5D}">
  <ds:schemaRefs>
    <ds:schemaRef ds:uri="http://schemas.microsoft.com/office/2006/metadata/properties"/>
    <ds:schemaRef ds:uri="http://schemas.microsoft.com/office/infopath/2007/PartnerControls"/>
    <ds:schemaRef ds:uri="873e6ddb-01a2-4494-88d8-2df4759f7b7a"/>
    <ds:schemaRef ds:uri="e809389a-a247-437e-8474-aa6fd3c37986"/>
  </ds:schemaRefs>
</ds:datastoreItem>
</file>

<file path=customXml/itemProps5.xml><?xml version="1.0" encoding="utf-8"?>
<ds:datastoreItem xmlns:ds="http://schemas.openxmlformats.org/officeDocument/2006/customXml" ds:itemID="{1A6C721B-8C01-463B-86E0-23D78AEEBD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FencingEuro Rechnungsvorlage V1.2.dotx</Template>
  <TotalTime>74</TotalTime>
  <Pages>1</Pages>
  <Words>60</Words>
  <Characters>343</Characters>
  <Application>Microsoft Office Word</Application>
  <DocSecurity>0</DocSecurity>
  <Lines>83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Mailbox Migration</vt:lpstr>
      <vt:lpstr>Mailbox Migration</vt:lpstr>
    </vt:vector>
  </TitlesOfParts>
  <Manager/>
  <Company/>
  <LinksUpToDate>false</LinksUpToDate>
  <CharactersWithSpaces>381</CharactersWithSpaces>
  <SharedDoc>false</SharedDoc>
  <HyperlinkBase/>
  <HLinks>
    <vt:vector size="108" baseType="variant">
      <vt:variant>
        <vt:i4>7667819</vt:i4>
      </vt:variant>
      <vt:variant>
        <vt:i4>81</vt:i4>
      </vt:variant>
      <vt:variant>
        <vt:i4>0</vt:i4>
      </vt:variant>
      <vt:variant>
        <vt:i4>5</vt:i4>
      </vt:variant>
      <vt:variant>
        <vt:lpwstr>https://office.com/</vt:lpwstr>
      </vt:variant>
      <vt:variant>
        <vt:lpwstr/>
      </vt:variant>
      <vt:variant>
        <vt:i4>6881401</vt:i4>
      </vt:variant>
      <vt:variant>
        <vt:i4>78</vt:i4>
      </vt:variant>
      <vt:variant>
        <vt:i4>0</vt:i4>
      </vt:variant>
      <vt:variant>
        <vt:i4>5</vt:i4>
      </vt:variant>
      <vt:variant>
        <vt:lpwstr>https://ms4xwa.webland.ch/webmail/</vt:lpwstr>
      </vt:variant>
      <vt:variant>
        <vt:lpwstr/>
      </vt:variant>
      <vt:variant>
        <vt:i4>3342418</vt:i4>
      </vt:variant>
      <vt:variant>
        <vt:i4>75</vt:i4>
      </vt:variant>
      <vt:variant>
        <vt:i4>0</vt:i4>
      </vt:variant>
      <vt:variant>
        <vt:i4>5</vt:i4>
      </vt:variant>
      <vt:variant>
        <vt:lpwstr>mailto:daniel.lang@fencingeuro2024.com</vt:lpwstr>
      </vt:variant>
      <vt:variant>
        <vt:lpwstr/>
      </vt:variant>
      <vt:variant>
        <vt:i4>1900607</vt:i4>
      </vt:variant>
      <vt:variant>
        <vt:i4>72</vt:i4>
      </vt:variant>
      <vt:variant>
        <vt:i4>0</vt:i4>
      </vt:variant>
      <vt:variant>
        <vt:i4>5</vt:i4>
      </vt:variant>
      <vt:variant>
        <vt:lpwstr>https://fencingeuro2024.sharepoint.com/:f:/r/sites/Fechteuropameisterschaft2024/Shared Documents/General/Marketing_Kommunikation/Frutiger</vt:lpwstr>
      </vt:variant>
      <vt:variant>
        <vt:lpwstr/>
      </vt:variant>
      <vt:variant>
        <vt:i4>3211368</vt:i4>
      </vt:variant>
      <vt:variant>
        <vt:i4>69</vt:i4>
      </vt:variant>
      <vt:variant>
        <vt:i4>0</vt:i4>
      </vt:variant>
      <vt:variant>
        <vt:i4>5</vt:i4>
      </vt:variant>
      <vt:variant>
        <vt:lpwstr>https://www.microsoft.com/de-ch/microsoft-teams/download-app?market=ch</vt:lpwstr>
      </vt:variant>
      <vt:variant>
        <vt:lpwstr/>
      </vt:variant>
      <vt:variant>
        <vt:i4>6029419</vt:i4>
      </vt:variant>
      <vt:variant>
        <vt:i4>66</vt:i4>
      </vt:variant>
      <vt:variant>
        <vt:i4>0</vt:i4>
      </vt:variant>
      <vt:variant>
        <vt:i4>5</vt:i4>
      </vt:variant>
      <vt:variant>
        <vt:lpwstr>mailto:vorname.nachname@fencingeuro2024.onmicrosoft.com</vt:lpwstr>
      </vt:variant>
      <vt:variant>
        <vt:lpwstr/>
      </vt:variant>
      <vt:variant>
        <vt:i4>3735663</vt:i4>
      </vt:variant>
      <vt:variant>
        <vt:i4>63</vt:i4>
      </vt:variant>
      <vt:variant>
        <vt:i4>0</vt:i4>
      </vt:variant>
      <vt:variant>
        <vt:i4>5</vt:i4>
      </vt:variant>
      <vt:variant>
        <vt:lpwstr>https://fencingeuro2024.sharepoint.com/</vt:lpwstr>
      </vt:variant>
      <vt:variant>
        <vt:lpwstr/>
      </vt:variant>
      <vt:variant>
        <vt:i4>6029419</vt:i4>
      </vt:variant>
      <vt:variant>
        <vt:i4>60</vt:i4>
      </vt:variant>
      <vt:variant>
        <vt:i4>0</vt:i4>
      </vt:variant>
      <vt:variant>
        <vt:i4>5</vt:i4>
      </vt:variant>
      <vt:variant>
        <vt:lpwstr>mailto:vorname.nachname@fencingeuro2024.onmicrosoft.com</vt:lpwstr>
      </vt:variant>
      <vt:variant>
        <vt:lpwstr/>
      </vt:variant>
      <vt:variant>
        <vt:i4>7667819</vt:i4>
      </vt:variant>
      <vt:variant>
        <vt:i4>57</vt:i4>
      </vt:variant>
      <vt:variant>
        <vt:i4>0</vt:i4>
      </vt:variant>
      <vt:variant>
        <vt:i4>5</vt:i4>
      </vt:variant>
      <vt:variant>
        <vt:lpwstr>https://office.com/</vt:lpwstr>
      </vt:variant>
      <vt:variant>
        <vt:lpwstr/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_Toc74780183</vt:lpwstr>
      </vt:variant>
      <vt:variant>
        <vt:i4>1572920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_Toc74780182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_Toc74780181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_Toc74780180</vt:lpwstr>
      </vt:variant>
      <vt:variant>
        <vt:i4>1245239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_Toc74780179</vt:lpwstr>
      </vt:variant>
      <vt:variant>
        <vt:i4>1179703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_Toc74780178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_Toc74780177</vt:lpwstr>
      </vt:variant>
      <vt:variant>
        <vt:i4>1835063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_Toc74780176</vt:lpwstr>
      </vt:variant>
      <vt:variant>
        <vt:i4>2031671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_Toc74780175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Invitation Letter</dc:title>
  <dc:subject>Berne World Cup</dc:subject>
  <dc:creator>Berne World Cup Organizing Committee</dc:creator>
  <cp:keywords/>
  <dc:description/>
  <cp:lastModifiedBy>Daniel Lang</cp:lastModifiedBy>
  <cp:revision>55</cp:revision>
  <cp:lastPrinted>2023-12-11T21:24:00Z</cp:lastPrinted>
  <dcterms:created xsi:type="dcterms:W3CDTF">2026-06-24T10:42:00Z</dcterms:created>
  <dcterms:modified xsi:type="dcterms:W3CDTF">2026-10-15T19:07:00Z</dcterms:modified>
  <cp:category/>
  <cp:contentStatus>Released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0x010100458979B255084946A0433CA68756C1FD</vt:lpwstr>
  </property>
  <property fmtid="{D5CDD505-2E9C-101B-9397-08002B2CF9AE}" pid="3" name="MediaServiceImageTags">
    <vt:lpwstr/>
  </property>
</Properties>
</file>